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0BCA" w:rsidRDefault="002D4ADA" w:rsidP="002D4ADA">
      <w:pPr>
        <w:pStyle w:val="1"/>
      </w:pPr>
      <w:r>
        <w:rPr>
          <w:rFonts w:hint="eastAsia"/>
        </w:rPr>
        <w:t>服务器配置</w:t>
      </w:r>
    </w:p>
    <w:p w:rsidR="000104DB" w:rsidRPr="000104DB" w:rsidRDefault="000104DB" w:rsidP="000104DB">
      <w:pPr>
        <w:rPr>
          <w:rFonts w:hint="eastAsia"/>
        </w:rPr>
      </w:pPr>
      <w:r>
        <w:rPr>
          <w:rFonts w:hint="eastAsia"/>
        </w:rPr>
        <w:t>支持的最大连接数</w:t>
      </w:r>
      <w:r w:rsidR="00A04685">
        <w:rPr>
          <w:rFonts w:hint="eastAsia"/>
        </w:rPr>
        <w:t>：</w:t>
      </w:r>
    </w:p>
    <w:p w:rsidR="002D4ADA" w:rsidRDefault="000104DB" w:rsidP="002D4ADA">
      <w:r>
        <w:rPr>
          <w:noProof/>
        </w:rPr>
        <w:drawing>
          <wp:inline distT="0" distB="0" distL="0" distR="0" wp14:anchorId="5647265C" wp14:editId="4180EC9B">
            <wp:extent cx="5274310" cy="7670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FD" w:rsidRDefault="007F02FD" w:rsidP="002D4ADA"/>
    <w:p w:rsidR="007F02FD" w:rsidRDefault="007F02FD" w:rsidP="002D4ADA">
      <w:r>
        <w:rPr>
          <w:rFonts w:hint="eastAsia"/>
        </w:rPr>
        <w:t>MyISAM</w:t>
      </w:r>
    </w:p>
    <w:p w:rsidR="007F02FD" w:rsidRDefault="007F02FD" w:rsidP="002D4ADA">
      <w:r>
        <w:tab/>
      </w:r>
      <w:r>
        <w:rPr>
          <w:rFonts w:hint="eastAsia"/>
        </w:rPr>
        <w:t>键缓存大小：</w:t>
      </w:r>
    </w:p>
    <w:p w:rsidR="007F02FD" w:rsidRDefault="007F02FD" w:rsidP="002D4ADA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3846CED7" wp14:editId="75E29D00">
            <wp:extent cx="5274310" cy="9296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FD" w:rsidRDefault="007F02FD" w:rsidP="002D4ADA">
      <w:r>
        <w:tab/>
      </w:r>
    </w:p>
    <w:p w:rsidR="007F02FD" w:rsidRDefault="007F02FD" w:rsidP="002D4ADA">
      <w:r>
        <w:tab/>
      </w:r>
      <w:r>
        <w:rPr>
          <w:rFonts w:hint="eastAsia"/>
        </w:rPr>
        <w:t>表缓存：</w:t>
      </w:r>
    </w:p>
    <w:p w:rsidR="007F02FD" w:rsidRDefault="007F02FD" w:rsidP="002D4ADA">
      <w:pPr>
        <w:rPr>
          <w:rFonts w:hint="eastAsia"/>
        </w:rPr>
      </w:pPr>
      <w:r>
        <w:tab/>
      </w:r>
      <w:r>
        <w:rPr>
          <w:rFonts w:hint="eastAsia"/>
        </w:rPr>
        <w:t>缓存的是</w:t>
      </w:r>
      <w:r>
        <w:rPr>
          <w:rFonts w:hint="eastAsia"/>
        </w:rPr>
        <w:t xml:space="preserve"> </w:t>
      </w:r>
      <w:r>
        <w:rPr>
          <w:rFonts w:hint="eastAsia"/>
        </w:rPr>
        <w:t>表文件的句柄</w:t>
      </w:r>
    </w:p>
    <w:p w:rsidR="007F02FD" w:rsidRDefault="007F02FD" w:rsidP="002D4ADA">
      <w:r>
        <w:rPr>
          <w:noProof/>
        </w:rPr>
        <w:drawing>
          <wp:inline distT="0" distB="0" distL="0" distR="0" wp14:anchorId="6A7E0B92" wp14:editId="42AA722C">
            <wp:extent cx="5274310" cy="9239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FD" w:rsidRDefault="007F02FD" w:rsidP="002D4ADA"/>
    <w:p w:rsidR="007F02FD" w:rsidRDefault="007F02FD" w:rsidP="002D4ADA"/>
    <w:p w:rsidR="007F02FD" w:rsidRDefault="007F02FD" w:rsidP="002D4ADA">
      <w:r>
        <w:rPr>
          <w:rFonts w:hint="eastAsia"/>
        </w:rPr>
        <w:t>Innodb</w:t>
      </w:r>
      <w:r>
        <w:rPr>
          <w:rFonts w:hint="eastAsia"/>
        </w:rPr>
        <w:t>：</w:t>
      </w:r>
    </w:p>
    <w:p w:rsidR="007F02FD" w:rsidRDefault="007F02FD" w:rsidP="002D4ADA">
      <w:pPr>
        <w:rPr>
          <w:rFonts w:hint="eastAsia"/>
        </w:rPr>
      </w:pPr>
      <w:r>
        <w:tab/>
        <w:t>Innodb</w:t>
      </w:r>
      <w:r>
        <w:rPr>
          <w:rFonts w:hint="eastAsia"/>
        </w:rPr>
        <w:t>缓存，</w:t>
      </w:r>
      <w:r>
        <w:t>都是</w:t>
      </w:r>
      <w:r>
        <w:rPr>
          <w:rFonts w:hint="eastAsia"/>
        </w:rPr>
        <w:t>使用该缓存池例如，</w:t>
      </w:r>
      <w:r>
        <w:t>索引</w:t>
      </w:r>
      <w:r>
        <w:rPr>
          <w:rFonts w:hint="eastAsia"/>
        </w:rPr>
        <w:t>，事务日志缓存，等。</w:t>
      </w:r>
    </w:p>
    <w:p w:rsidR="007F02FD" w:rsidRDefault="007F02FD" w:rsidP="002D4ADA">
      <w:r>
        <w:tab/>
      </w:r>
      <w:r>
        <w:rPr>
          <w:noProof/>
        </w:rPr>
        <w:drawing>
          <wp:inline distT="0" distB="0" distL="0" distR="0" wp14:anchorId="07157705" wp14:editId="0236A7A4">
            <wp:extent cx="5274310" cy="12331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244" w:rsidRDefault="00480244" w:rsidP="002D4ADA"/>
    <w:p w:rsidR="00480244" w:rsidRDefault="00480244" w:rsidP="002D4ADA"/>
    <w:p w:rsidR="00480244" w:rsidRDefault="00480244" w:rsidP="00480244">
      <w:pPr>
        <w:pStyle w:val="1"/>
      </w:pPr>
      <w:r>
        <w:rPr>
          <w:rFonts w:hint="eastAsia"/>
        </w:rPr>
        <w:lastRenderedPageBreak/>
        <w:t>静态化</w:t>
      </w:r>
    </w:p>
    <w:p w:rsidR="00A86DDE" w:rsidRDefault="004D70FE" w:rsidP="004D70FE">
      <w:pPr>
        <w:pStyle w:val="2"/>
        <w:rPr>
          <w:rFonts w:hint="eastAsia"/>
        </w:rPr>
      </w:pPr>
      <w:r>
        <w:rPr>
          <w:rFonts w:hint="eastAsia"/>
        </w:rPr>
        <w:t>介绍</w:t>
      </w:r>
    </w:p>
    <w:p w:rsidR="00A86DDE" w:rsidRDefault="00A86DDE" w:rsidP="00A86DDE">
      <w:r>
        <w:rPr>
          <w:rFonts w:hint="eastAsia"/>
        </w:rPr>
        <w:t>静态网站：</w:t>
      </w:r>
    </w:p>
    <w:p w:rsidR="00A86DDE" w:rsidRDefault="00A86DDE" w:rsidP="00A86DDE">
      <w:pPr>
        <w:rPr>
          <w:rFonts w:hint="eastAsia"/>
        </w:rPr>
      </w:pPr>
      <w:r>
        <w:tab/>
      </w:r>
      <w:r>
        <w:rPr>
          <w:rFonts w:hint="eastAsia"/>
        </w:rPr>
        <w:t>由</w:t>
      </w:r>
      <w:r>
        <w:rPr>
          <w:rFonts w:hint="eastAsia"/>
        </w:rPr>
        <w:t>HTML</w:t>
      </w:r>
      <w:r>
        <w:rPr>
          <w:rFonts w:hint="eastAsia"/>
        </w:rPr>
        <w:t>页面组成网站。</w:t>
      </w:r>
    </w:p>
    <w:p w:rsidR="00A86DDE" w:rsidRDefault="00A86DDE" w:rsidP="00A86DDE">
      <w:r>
        <w:rPr>
          <w:rFonts w:hint="eastAsia"/>
        </w:rPr>
        <w:t>动态网站：</w:t>
      </w:r>
    </w:p>
    <w:p w:rsidR="00A86DDE" w:rsidRDefault="00A86DDE" w:rsidP="00A86DDE">
      <w:r>
        <w:tab/>
      </w:r>
      <w:r>
        <w:rPr>
          <w:rFonts w:hint="eastAsia"/>
        </w:rPr>
        <w:t>页面是数据，</w:t>
      </w:r>
      <w:r>
        <w:t>业务逻辑</w:t>
      </w:r>
      <w:r>
        <w:rPr>
          <w:rFonts w:hint="eastAsia"/>
        </w:rPr>
        <w:t>通过服务器端动态脚本生成。</w:t>
      </w:r>
    </w:p>
    <w:p w:rsidR="00A86DDE" w:rsidRDefault="00A86DDE" w:rsidP="00A86DDE"/>
    <w:p w:rsidR="00A86DDE" w:rsidRDefault="00A86DDE" w:rsidP="00A86DDE">
      <w:r>
        <w:rPr>
          <w:rFonts w:hint="eastAsia"/>
        </w:rPr>
        <w:t>效率上，浏览器请求静态页面，</w:t>
      </w:r>
      <w:r>
        <w:t>效率</w:t>
      </w:r>
      <w:r>
        <w:rPr>
          <w:rFonts w:hint="eastAsia"/>
        </w:rPr>
        <w:t>要高很多！</w:t>
      </w:r>
    </w:p>
    <w:p w:rsidR="00B67722" w:rsidRDefault="00B67722" w:rsidP="00A86DDE">
      <w:r>
        <w:rPr>
          <w:rFonts w:hint="eastAsia"/>
        </w:rPr>
        <w:t>因此，</w:t>
      </w:r>
      <w:r>
        <w:t>才出现</w:t>
      </w:r>
      <w:r>
        <w:rPr>
          <w:rFonts w:hint="eastAsia"/>
        </w:rPr>
        <w:t>静态化的，</w:t>
      </w:r>
      <w:r>
        <w:t>将</w:t>
      </w:r>
      <w:r>
        <w:rPr>
          <w:rFonts w:hint="eastAsia"/>
        </w:rPr>
        <w:t>动态网站变化成静态的，</w:t>
      </w:r>
      <w:r>
        <w:t>便于</w:t>
      </w:r>
      <w:r>
        <w:rPr>
          <w:rFonts w:hint="eastAsia"/>
        </w:rPr>
        <w:t>高速访问。</w:t>
      </w:r>
    </w:p>
    <w:p w:rsidR="00D654D2" w:rsidRDefault="00D654D2" w:rsidP="00A86DDE"/>
    <w:p w:rsidR="00D654D2" w:rsidRDefault="00D654D2" w:rsidP="00A86DDE">
      <w:r>
        <w:rPr>
          <w:rFonts w:hint="eastAsia"/>
        </w:rPr>
        <w:t>原理，</w:t>
      </w:r>
      <w:r>
        <w:t>将</w:t>
      </w:r>
      <w:r>
        <w:rPr>
          <w:rFonts w:hint="eastAsia"/>
        </w:rPr>
        <w:t>原本动态形成的页面，</w:t>
      </w:r>
      <w:r>
        <w:t>存储为</w:t>
      </w:r>
      <w:r>
        <w:rPr>
          <w:rFonts w:hint="eastAsia"/>
        </w:rPr>
        <w:t>静态的</w:t>
      </w:r>
      <w:r>
        <w:rPr>
          <w:rFonts w:hint="eastAsia"/>
        </w:rPr>
        <w:t>HTML</w:t>
      </w:r>
      <w:r>
        <w:rPr>
          <w:rFonts w:hint="eastAsia"/>
        </w:rPr>
        <w:t>代码页，</w:t>
      </w:r>
      <w:r>
        <w:t>使</w:t>
      </w:r>
      <w:r>
        <w:rPr>
          <w:rFonts w:hint="eastAsia"/>
        </w:rPr>
        <w:t>浏览器直接请求该代码页。</w:t>
      </w:r>
    </w:p>
    <w:p w:rsidR="002D5AB5" w:rsidRDefault="002D5AB5" w:rsidP="00A86DDE">
      <w:r>
        <w:rPr>
          <w:rFonts w:hint="eastAsia"/>
        </w:rPr>
        <w:t>类似</w:t>
      </w:r>
      <w:r>
        <w:rPr>
          <w:rFonts w:hint="eastAsia"/>
        </w:rPr>
        <w:t xml:space="preserve"> </w:t>
      </w:r>
      <w:r>
        <w:rPr>
          <w:rFonts w:hint="eastAsia"/>
        </w:rPr>
        <w:t>静态页面缓存。</w:t>
      </w:r>
    </w:p>
    <w:p w:rsidR="002D5AB5" w:rsidRDefault="002D5AB5" w:rsidP="00A86DDE">
      <w:r>
        <w:object w:dxaOrig="12136" w:dyaOrig="59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7.6pt;height:201.6pt" o:ole="">
            <v:imagedata r:id="rId11" o:title=""/>
          </v:shape>
          <o:OLEObject Type="Embed" ProgID="Visio.Drawing.15" ShapeID="_x0000_i1025" DrawAspect="Content" ObjectID="_1490625756" r:id="rId12"/>
        </w:object>
      </w:r>
    </w:p>
    <w:p w:rsidR="002D5AB5" w:rsidRDefault="002D5AB5" w:rsidP="00A86DDE"/>
    <w:p w:rsidR="002D5AB5" w:rsidRDefault="002D5AB5" w:rsidP="00A86DDE"/>
    <w:p w:rsidR="002D5AB5" w:rsidRDefault="002D5AB5" w:rsidP="00A86DDE">
      <w:r>
        <w:rPr>
          <w:rFonts w:hint="eastAsia"/>
        </w:rPr>
        <w:t>测试，</w:t>
      </w:r>
      <w:r>
        <w:t>一普通</w:t>
      </w:r>
      <w:r>
        <w:rPr>
          <w:rFonts w:hint="eastAsia"/>
        </w:rPr>
        <w:t>的动态脚本，</w:t>
      </w:r>
      <w:r>
        <w:t>与</w:t>
      </w:r>
      <w:r>
        <w:rPr>
          <w:rFonts w:hint="eastAsia"/>
        </w:rPr>
        <w:t>一个静态</w:t>
      </w:r>
      <w:r>
        <w:rPr>
          <w:rFonts w:hint="eastAsia"/>
        </w:rPr>
        <w:t>HTML</w:t>
      </w:r>
      <w:r>
        <w:rPr>
          <w:rFonts w:hint="eastAsia"/>
        </w:rPr>
        <w:t>代码，</w:t>
      </w:r>
      <w:r>
        <w:t>相差</w:t>
      </w:r>
      <w:r>
        <w:rPr>
          <w:rFonts w:hint="eastAsia"/>
        </w:rPr>
        <w:t>多少：</w:t>
      </w:r>
    </w:p>
    <w:p w:rsidR="002D5AB5" w:rsidRDefault="00472119" w:rsidP="00A86DDE">
      <w:r>
        <w:rPr>
          <w:rFonts w:hint="eastAsia"/>
        </w:rPr>
        <w:t>动态：</w:t>
      </w:r>
    </w:p>
    <w:p w:rsidR="00472119" w:rsidRDefault="00472119" w:rsidP="00A86DDE">
      <w:r>
        <w:rPr>
          <w:noProof/>
        </w:rPr>
        <w:drawing>
          <wp:inline distT="0" distB="0" distL="0" distR="0" wp14:anchorId="5E9B0BDE" wp14:editId="5D4D9562">
            <wp:extent cx="5274310" cy="18675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119" w:rsidRDefault="00472119" w:rsidP="00A86DDE">
      <w:r>
        <w:rPr>
          <w:rFonts w:hint="eastAsia"/>
        </w:rPr>
        <w:lastRenderedPageBreak/>
        <w:t>静态：</w:t>
      </w:r>
    </w:p>
    <w:p w:rsidR="00472119" w:rsidRDefault="00472119" w:rsidP="00A86DDE">
      <w:r>
        <w:rPr>
          <w:noProof/>
        </w:rPr>
        <w:drawing>
          <wp:inline distT="0" distB="0" distL="0" distR="0" wp14:anchorId="7883D7CE" wp14:editId="42E85170">
            <wp:extent cx="5274310" cy="18643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119" w:rsidRDefault="00472119" w:rsidP="00A86DDE"/>
    <w:p w:rsidR="00472119" w:rsidRDefault="00472119" w:rsidP="00A86DDE">
      <w:r>
        <w:rPr>
          <w:rFonts w:hint="eastAsia"/>
        </w:rPr>
        <w:t>测试，还可以使用典型压力测试工具：</w:t>
      </w:r>
    </w:p>
    <w:p w:rsidR="00472119" w:rsidRDefault="00472119" w:rsidP="00A86DDE">
      <w:r>
        <w:t>PHP</w:t>
      </w:r>
      <w:r>
        <w:rPr>
          <w:rFonts w:hint="eastAsia"/>
        </w:rPr>
        <w:t>开发常用的，</w:t>
      </w:r>
      <w:r>
        <w:t>就是</w:t>
      </w:r>
      <w:r>
        <w:rPr>
          <w:rFonts w:hint="eastAsia"/>
        </w:rPr>
        <w:t>Apache</w:t>
      </w:r>
      <w:r>
        <w:rPr>
          <w:rFonts w:hint="eastAsia"/>
        </w:rPr>
        <w:t>自带的</w:t>
      </w:r>
      <w:r>
        <w:rPr>
          <w:rFonts w:hint="eastAsia"/>
        </w:rPr>
        <w:t xml:space="preserve"> </w:t>
      </w:r>
      <w:r>
        <w:t>ab</w:t>
      </w:r>
      <w:r>
        <w:rPr>
          <w:rFonts w:hint="eastAsia"/>
        </w:rPr>
        <w:t>（</w:t>
      </w:r>
      <w:r>
        <w:t>apache benchmark,</w:t>
      </w:r>
      <w:r w:rsidR="007828A7">
        <w:rPr>
          <w:rFonts w:hint="eastAsia"/>
        </w:rPr>
        <w:t>基准测试，</w:t>
      </w:r>
      <w:r w:rsidR="007828A7">
        <w:t>压力</w:t>
      </w:r>
      <w:r w:rsidR="007828A7">
        <w:rPr>
          <w:rFonts w:hint="eastAsia"/>
        </w:rPr>
        <w:t>测试。</w:t>
      </w:r>
      <w:r>
        <w:rPr>
          <w:rFonts w:hint="eastAsia"/>
        </w:rPr>
        <w:t>）程序。</w:t>
      </w:r>
    </w:p>
    <w:p w:rsidR="007828A7" w:rsidRDefault="007828A7" w:rsidP="00A86DDE">
      <w:r>
        <w:rPr>
          <w:noProof/>
        </w:rPr>
        <w:drawing>
          <wp:inline distT="0" distB="0" distL="0" distR="0" wp14:anchorId="47FB82A2" wp14:editId="69987B3B">
            <wp:extent cx="5274310" cy="10229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398" w:rsidRDefault="00652398" w:rsidP="00A86DDE">
      <w:r>
        <w:rPr>
          <w:rFonts w:hint="eastAsia"/>
        </w:rPr>
        <w:t>基于</w:t>
      </w:r>
      <w:r>
        <w:rPr>
          <w:rFonts w:hint="eastAsia"/>
        </w:rPr>
        <w:t>CMD</w:t>
      </w:r>
      <w:r>
        <w:rPr>
          <w:rFonts w:hint="eastAsia"/>
        </w:rPr>
        <w:t>的程序：</w:t>
      </w:r>
    </w:p>
    <w:p w:rsidR="00652398" w:rsidRDefault="00741E67" w:rsidP="00A86DDE">
      <w:r>
        <w:rPr>
          <w:noProof/>
        </w:rPr>
        <w:drawing>
          <wp:inline distT="0" distB="0" distL="0" distR="0" wp14:anchorId="2D6A9B3E" wp14:editId="6BD48EBC">
            <wp:extent cx="5274310" cy="15557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84F" w:rsidRDefault="00F9384F" w:rsidP="00A86DDE"/>
    <w:p w:rsidR="00F9384F" w:rsidRDefault="00F9384F" w:rsidP="00A86DDE">
      <w:r>
        <w:rPr>
          <w:rFonts w:hint="eastAsia"/>
        </w:rPr>
        <w:t>典型的测试，</w:t>
      </w:r>
      <w:r>
        <w:t>测试</w:t>
      </w:r>
      <w:r>
        <w:rPr>
          <w:rFonts w:hint="eastAsia"/>
        </w:rPr>
        <w:t>在某种并发的情况下完成某些请求所消耗的时间及其其他信息：</w:t>
      </w:r>
    </w:p>
    <w:p w:rsidR="00F9384F" w:rsidRPr="00F9384F" w:rsidRDefault="00F9384F" w:rsidP="00A86DDE">
      <w:pPr>
        <w:rPr>
          <w:rFonts w:hint="eastAsia"/>
        </w:rPr>
      </w:pPr>
    </w:p>
    <w:p w:rsidR="005269A0" w:rsidRDefault="005269A0" w:rsidP="00A86DDE">
      <w:r>
        <w:t>A</w:t>
      </w:r>
      <w:r>
        <w:rPr>
          <w:rFonts w:hint="eastAsia"/>
        </w:rPr>
        <w:t>b</w:t>
      </w:r>
      <w:r>
        <w:t>.exe –c 100 –n 5000 URL</w:t>
      </w:r>
    </w:p>
    <w:p w:rsidR="0081146A" w:rsidRPr="0081146A" w:rsidRDefault="0081146A" w:rsidP="00A86DDE">
      <w:pPr>
        <w:rPr>
          <w:rFonts w:hint="eastAsia"/>
        </w:rPr>
      </w:pPr>
      <w:r>
        <w:rPr>
          <w:noProof/>
        </w:rPr>
        <w:drawing>
          <wp:inline distT="0" distB="0" distL="0" distR="0" wp14:anchorId="5901E40B" wp14:editId="1B893F85">
            <wp:extent cx="5274310" cy="5937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4D2" w:rsidRDefault="00D654D2" w:rsidP="00A86DDE"/>
    <w:p w:rsidR="008C7878" w:rsidRDefault="008C7878" w:rsidP="00A86DDE">
      <w:r>
        <w:rPr>
          <w:rFonts w:hint="eastAsia"/>
        </w:rPr>
        <w:t>测试结果如下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8C7878" w:rsidRDefault="00C65DC0" w:rsidP="00A86DDE">
      <w:r>
        <w:rPr>
          <w:rFonts w:hint="eastAsia"/>
        </w:rPr>
        <w:t>完成进度</w:t>
      </w:r>
    </w:p>
    <w:p w:rsidR="00C65DC0" w:rsidRDefault="00C65DC0" w:rsidP="00A86DDE">
      <w:r>
        <w:rPr>
          <w:noProof/>
        </w:rPr>
        <w:lastRenderedPageBreak/>
        <w:drawing>
          <wp:inline distT="0" distB="0" distL="0" distR="0" wp14:anchorId="6C17D573" wp14:editId="3F5AE1C9">
            <wp:extent cx="5274310" cy="19964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DC0" w:rsidRDefault="00C65DC0" w:rsidP="00A86DDE"/>
    <w:p w:rsidR="00C65DC0" w:rsidRDefault="00C65DC0" w:rsidP="00A86DDE">
      <w:r>
        <w:rPr>
          <w:rFonts w:hint="eastAsia"/>
        </w:rPr>
        <w:t>响应概要信息：</w:t>
      </w:r>
    </w:p>
    <w:p w:rsidR="00C65DC0" w:rsidRDefault="00C65DC0" w:rsidP="00A86DDE">
      <w:r>
        <w:rPr>
          <w:noProof/>
        </w:rPr>
        <w:drawing>
          <wp:inline distT="0" distB="0" distL="0" distR="0" wp14:anchorId="35BEA811" wp14:editId="06F63072">
            <wp:extent cx="4114800" cy="11811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332" w:rsidRDefault="00A60332" w:rsidP="00A86DDE"/>
    <w:p w:rsidR="00A60332" w:rsidRDefault="00A60332" w:rsidP="00A86DDE">
      <w:r>
        <w:rPr>
          <w:rFonts w:hint="eastAsia"/>
        </w:rPr>
        <w:t>基准测试结果：</w:t>
      </w:r>
    </w:p>
    <w:p w:rsidR="00A60332" w:rsidRDefault="00A60332" w:rsidP="00A86DDE">
      <w:r>
        <w:rPr>
          <w:noProof/>
        </w:rPr>
        <w:drawing>
          <wp:inline distT="0" distB="0" distL="0" distR="0" wp14:anchorId="77509B2D" wp14:editId="61C061EF">
            <wp:extent cx="5274310" cy="16503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332" w:rsidRDefault="00A60332" w:rsidP="00A86DDE"/>
    <w:p w:rsidR="00A60332" w:rsidRDefault="00A60332" w:rsidP="00A86DDE">
      <w:r>
        <w:rPr>
          <w:rFonts w:hint="eastAsia"/>
        </w:rPr>
        <w:t>整体统计信息：</w:t>
      </w:r>
    </w:p>
    <w:p w:rsidR="00A60332" w:rsidRDefault="00A60332" w:rsidP="00A86DDE">
      <w:pPr>
        <w:rPr>
          <w:rFonts w:hint="eastAsia"/>
        </w:rPr>
      </w:pPr>
      <w:r>
        <w:rPr>
          <w:rFonts w:hint="eastAsia"/>
        </w:rPr>
        <w:t>平均到每个请求的时间消耗</w:t>
      </w:r>
    </w:p>
    <w:p w:rsidR="00C65DC0" w:rsidRDefault="00A60332" w:rsidP="00A86DDE">
      <w:pPr>
        <w:rPr>
          <w:rFonts w:hint="eastAsia"/>
        </w:rPr>
      </w:pPr>
      <w:r>
        <w:rPr>
          <w:noProof/>
        </w:rPr>
        <w:drawing>
          <wp:inline distT="0" distB="0" distL="0" distR="0" wp14:anchorId="158E124A" wp14:editId="658AE6AB">
            <wp:extent cx="5274310" cy="106997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332" w:rsidRDefault="00A60332" w:rsidP="00A86DDE">
      <w:r>
        <w:rPr>
          <w:rFonts w:hint="eastAsia"/>
        </w:rPr>
        <w:t>响应时间的分区统计：</w:t>
      </w:r>
    </w:p>
    <w:p w:rsidR="00A60332" w:rsidRDefault="00BB1DF1" w:rsidP="00A86DD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284E9F6" wp14:editId="7C4F63FD">
            <wp:extent cx="5274310" cy="15773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DC0" w:rsidRDefault="00C65DC0" w:rsidP="00A86DDE"/>
    <w:p w:rsidR="00A70904" w:rsidRDefault="00A70904" w:rsidP="00A86DDE"/>
    <w:p w:rsidR="00A70904" w:rsidRDefault="00A70904" w:rsidP="00A86DDE">
      <w:r>
        <w:rPr>
          <w:rFonts w:hint="eastAsia"/>
        </w:rPr>
        <w:t>测试</w:t>
      </w:r>
      <w:r>
        <w:rPr>
          <w:rFonts w:hint="eastAsia"/>
        </w:rPr>
        <w:t xml:space="preserve"> </w:t>
      </w:r>
      <w:r>
        <w:rPr>
          <w:rFonts w:hint="eastAsia"/>
        </w:rPr>
        <w:t>静态的和动态的执行差异：</w:t>
      </w:r>
    </w:p>
    <w:p w:rsidR="00A70904" w:rsidRDefault="004D70FE" w:rsidP="00A86DDE">
      <w:r>
        <w:rPr>
          <w:noProof/>
        </w:rPr>
        <w:drawing>
          <wp:inline distT="0" distB="0" distL="0" distR="0" wp14:anchorId="7EB33898" wp14:editId="5FF351D5">
            <wp:extent cx="5274310" cy="79565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0FE" w:rsidRDefault="004D70FE" w:rsidP="00A86DDE">
      <w:r>
        <w:rPr>
          <w:noProof/>
        </w:rPr>
        <w:drawing>
          <wp:inline distT="0" distB="0" distL="0" distR="0" wp14:anchorId="336DCB02" wp14:editId="6CA2DA28">
            <wp:extent cx="5274310" cy="157416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0FE" w:rsidRDefault="004D70FE" w:rsidP="00A86DDE"/>
    <w:p w:rsidR="004D70FE" w:rsidRDefault="004D70FE" w:rsidP="00A86DDE"/>
    <w:p w:rsidR="004D70FE" w:rsidRDefault="004D70FE" w:rsidP="00A86DDE">
      <w:r>
        <w:rPr>
          <w:noProof/>
        </w:rPr>
        <w:drawing>
          <wp:inline distT="0" distB="0" distL="0" distR="0" wp14:anchorId="7F6E9B30" wp14:editId="33B485FF">
            <wp:extent cx="5274310" cy="6870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0FE" w:rsidRDefault="004D70FE" w:rsidP="00A86DDE">
      <w:r>
        <w:rPr>
          <w:noProof/>
        </w:rPr>
        <w:drawing>
          <wp:inline distT="0" distB="0" distL="0" distR="0" wp14:anchorId="5CC89902" wp14:editId="7E48FF7A">
            <wp:extent cx="5274310" cy="16281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0FE" w:rsidRDefault="004D70FE" w:rsidP="00A86DDE"/>
    <w:p w:rsidR="004D70FE" w:rsidRDefault="004D70FE" w:rsidP="00A86DDE"/>
    <w:p w:rsidR="004D70FE" w:rsidRDefault="004D70FE" w:rsidP="004D70FE">
      <w:pPr>
        <w:pStyle w:val="2"/>
      </w:pPr>
      <w:r>
        <w:rPr>
          <w:rFonts w:hint="eastAsia"/>
        </w:rPr>
        <w:lastRenderedPageBreak/>
        <w:t>实现技术</w:t>
      </w:r>
      <w:r w:rsidR="00EC15CD">
        <w:rPr>
          <w:rFonts w:hint="eastAsia"/>
        </w:rPr>
        <w:t xml:space="preserve"> </w:t>
      </w:r>
      <w:r w:rsidR="00EC15CD">
        <w:t>– OB</w:t>
      </w:r>
    </w:p>
    <w:p w:rsidR="004D70FE" w:rsidRDefault="004D70FE" w:rsidP="004D70FE">
      <w:r>
        <w:rPr>
          <w:rFonts w:hint="eastAsia"/>
        </w:rPr>
        <w:t>需要的核心技术是</w:t>
      </w:r>
      <w:r>
        <w:rPr>
          <w:rFonts w:hint="eastAsia"/>
        </w:rPr>
        <w:t>OB</w:t>
      </w:r>
      <w:r>
        <w:rPr>
          <w:rFonts w:hint="eastAsia"/>
        </w:rPr>
        <w:t>，</w:t>
      </w:r>
      <w:r>
        <w:t>output_buffering,</w:t>
      </w:r>
      <w:r>
        <w:rPr>
          <w:rFonts w:hint="eastAsia"/>
        </w:rPr>
        <w:t>输出缓存。</w:t>
      </w:r>
    </w:p>
    <w:p w:rsidR="00626961" w:rsidRDefault="00626961" w:rsidP="004D70FE">
      <w:r>
        <w:rPr>
          <w:rFonts w:hint="eastAsia"/>
        </w:rPr>
        <w:t>作用是：</w:t>
      </w:r>
      <w:r>
        <w:t>存储</w:t>
      </w:r>
      <w:r>
        <w:rPr>
          <w:rFonts w:hint="eastAsia"/>
        </w:rPr>
        <w:t>PHP</w:t>
      </w:r>
      <w:r>
        <w:rPr>
          <w:rFonts w:hint="eastAsia"/>
        </w:rPr>
        <w:t>所生成的响应主体内容。</w:t>
      </w:r>
    </w:p>
    <w:p w:rsidR="00626961" w:rsidRDefault="00626961" w:rsidP="004D70FE">
      <w:r>
        <w:object w:dxaOrig="14236" w:dyaOrig="5131">
          <v:shape id="_x0000_i1026" type="#_x0000_t75" style="width:417.6pt;height:151.2pt" o:ole="">
            <v:imagedata r:id="rId27" o:title=""/>
          </v:shape>
          <o:OLEObject Type="Embed" ProgID="Visio.Drawing.15" ShapeID="_x0000_i1026" DrawAspect="Content" ObjectID="_1490625757" r:id="rId28"/>
        </w:object>
      </w:r>
    </w:p>
    <w:p w:rsidR="00626961" w:rsidRDefault="00626961" w:rsidP="004D70FE">
      <w:r>
        <w:rPr>
          <w:rFonts w:hint="eastAsia"/>
        </w:rPr>
        <w:t>操作缓冲，</w:t>
      </w:r>
      <w:r>
        <w:t>需要</w:t>
      </w:r>
      <w:r>
        <w:rPr>
          <w:rFonts w:hint="eastAsia"/>
        </w:rPr>
        <w:t>开启，</w:t>
      </w:r>
      <w:r>
        <w:t>处理</w:t>
      </w:r>
      <w:r>
        <w:rPr>
          <w:rFonts w:hint="eastAsia"/>
        </w:rPr>
        <w:t>被缓存的内容，</w:t>
      </w:r>
      <w:r>
        <w:t>关闭</w:t>
      </w:r>
      <w:r>
        <w:rPr>
          <w:rFonts w:hint="eastAsia"/>
        </w:rPr>
        <w:t>。</w:t>
      </w:r>
    </w:p>
    <w:p w:rsidR="00626961" w:rsidRDefault="00626961" w:rsidP="004D70FE">
      <w:r>
        <w:rPr>
          <w:rFonts w:hint="eastAsia"/>
        </w:rPr>
        <w:t>（输出缓存功能，</w:t>
      </w:r>
      <w:r>
        <w:t>PHP</w:t>
      </w:r>
      <w:r>
        <w:rPr>
          <w:rFonts w:hint="eastAsia"/>
        </w:rPr>
        <w:t>核心是支持的，</w:t>
      </w:r>
      <w:r>
        <w:t>不需要</w:t>
      </w:r>
      <w:r>
        <w:rPr>
          <w:rFonts w:hint="eastAsia"/>
        </w:rPr>
        <w:t>再开启扩展）</w:t>
      </w:r>
    </w:p>
    <w:p w:rsidR="00EC15CD" w:rsidRDefault="00EC15CD" w:rsidP="004D70FE"/>
    <w:p w:rsidR="00EC15CD" w:rsidRDefault="00EC15CD" w:rsidP="00EC15CD">
      <w:pPr>
        <w:pStyle w:val="3"/>
      </w:pPr>
      <w:r>
        <w:rPr>
          <w:rFonts w:hint="eastAsia"/>
        </w:rPr>
        <w:t>开启</w:t>
      </w:r>
    </w:p>
    <w:p w:rsidR="00EC15CD" w:rsidRDefault="00EC15CD" w:rsidP="00EC15CD">
      <w:r>
        <w:tab/>
        <w:t>Ob_start();</w:t>
      </w:r>
    </w:p>
    <w:p w:rsidR="00EC15CD" w:rsidRDefault="00EC15CD" w:rsidP="00EC15CD">
      <w:pPr>
        <w:pStyle w:val="3"/>
      </w:pPr>
      <w:r>
        <w:rPr>
          <w:rFonts w:hint="eastAsia"/>
        </w:rPr>
        <w:t>获取内容</w:t>
      </w:r>
    </w:p>
    <w:p w:rsidR="00EC15CD" w:rsidRDefault="00EC15CD" w:rsidP="00EC15CD">
      <w:r>
        <w:tab/>
        <w:t>Ob_get_contents();</w:t>
      </w:r>
    </w:p>
    <w:p w:rsidR="00EC15CD" w:rsidRDefault="00EC15CD" w:rsidP="00EC15CD">
      <w:r>
        <w:tab/>
        <w:t>Ob_get_clean();</w:t>
      </w:r>
    </w:p>
    <w:p w:rsidR="00EC15CD" w:rsidRDefault="00EC15CD" w:rsidP="00EC15CD">
      <w:r>
        <w:tab/>
        <w:t>Ob_get_flush();</w:t>
      </w:r>
    </w:p>
    <w:p w:rsidR="00EC15CD" w:rsidRDefault="00EC15CD" w:rsidP="00EC15CD"/>
    <w:p w:rsidR="00EC15CD" w:rsidRDefault="00EC15CD" w:rsidP="00EC15CD">
      <w:pPr>
        <w:pStyle w:val="3"/>
      </w:pPr>
      <w:r>
        <w:rPr>
          <w:rFonts w:hint="eastAsia"/>
        </w:rPr>
        <w:t>清空</w:t>
      </w:r>
    </w:p>
    <w:p w:rsidR="00123F84" w:rsidRPr="00123F84" w:rsidRDefault="00123F84" w:rsidP="00123F84">
      <w:pPr>
        <w:ind w:firstLine="420"/>
        <w:rPr>
          <w:rFonts w:hint="eastAsia"/>
        </w:rPr>
      </w:pPr>
      <w:r>
        <w:t>O</w:t>
      </w:r>
      <w:r>
        <w:rPr>
          <w:rFonts w:hint="eastAsia"/>
        </w:rPr>
        <w:t>b_</w:t>
      </w:r>
      <w:r>
        <w:t>clean()</w:t>
      </w:r>
    </w:p>
    <w:p w:rsidR="00123F84" w:rsidRDefault="00123F84" w:rsidP="00123F84">
      <w:r>
        <w:tab/>
        <w:t>Ob_get_clean();</w:t>
      </w:r>
    </w:p>
    <w:p w:rsidR="00123F84" w:rsidRDefault="00123F84" w:rsidP="00123F84">
      <w:r>
        <w:tab/>
        <w:t>Ob_end_clean();</w:t>
      </w:r>
    </w:p>
    <w:p w:rsidR="00123F84" w:rsidRDefault="00123F84" w:rsidP="00123F84"/>
    <w:p w:rsidR="00123F84" w:rsidRDefault="00123F84" w:rsidP="00123F84">
      <w:pPr>
        <w:pStyle w:val="3"/>
      </w:pPr>
      <w:r>
        <w:rPr>
          <w:rFonts w:hint="eastAsia"/>
        </w:rPr>
        <w:t>刷新</w:t>
      </w:r>
    </w:p>
    <w:p w:rsidR="00123F84" w:rsidRDefault="00123F84" w:rsidP="00123F84">
      <w:r>
        <w:tab/>
      </w:r>
      <w:r>
        <w:rPr>
          <w:rFonts w:hint="eastAsia"/>
        </w:rPr>
        <w:t>将缓冲区内容向下传输！</w:t>
      </w:r>
    </w:p>
    <w:p w:rsidR="00123F84" w:rsidRDefault="00123F84" w:rsidP="00123F84">
      <w:pPr>
        <w:rPr>
          <w:rFonts w:hint="eastAsia"/>
        </w:rPr>
      </w:pPr>
      <w:r>
        <w:tab/>
        <w:t>Ob_flush</w:t>
      </w:r>
      <w:r>
        <w:rPr>
          <w:rFonts w:hint="eastAsia"/>
        </w:rPr>
        <w:t>()</w:t>
      </w:r>
    </w:p>
    <w:p w:rsidR="00123F84" w:rsidRDefault="00123F84" w:rsidP="00123F84">
      <w:r>
        <w:tab/>
        <w:t>Ob_get_flush();</w:t>
      </w:r>
    </w:p>
    <w:p w:rsidR="00123F84" w:rsidRDefault="00123F84" w:rsidP="00123F84">
      <w:r>
        <w:lastRenderedPageBreak/>
        <w:tab/>
        <w:t>Ob_end_flush();</w:t>
      </w:r>
    </w:p>
    <w:p w:rsidR="00170CC3" w:rsidRDefault="00170CC3" w:rsidP="00123F84"/>
    <w:p w:rsidR="00170CC3" w:rsidRDefault="00170CC3" w:rsidP="00123F84">
      <w:pPr>
        <w:rPr>
          <w:rFonts w:hint="eastAsia"/>
        </w:rPr>
      </w:pPr>
      <w:r>
        <w:t xml:space="preserve">Tip: </w:t>
      </w:r>
      <w:r>
        <w:rPr>
          <w:rFonts w:hint="eastAsia"/>
        </w:rPr>
        <w:t>在脚本周期结束时，刷新操作会自动执行。</w:t>
      </w:r>
    </w:p>
    <w:p w:rsidR="00123F84" w:rsidRDefault="00123F84" w:rsidP="00123F84"/>
    <w:p w:rsidR="00123F84" w:rsidRDefault="00123F84" w:rsidP="00123F84">
      <w:pPr>
        <w:pStyle w:val="3"/>
      </w:pPr>
      <w:r>
        <w:rPr>
          <w:rFonts w:hint="eastAsia"/>
        </w:rPr>
        <w:t>关闭</w:t>
      </w:r>
    </w:p>
    <w:p w:rsidR="00123F84" w:rsidRDefault="00123F84" w:rsidP="00123F84">
      <w:r>
        <w:tab/>
        <w:t>Ob_end_flush();</w:t>
      </w:r>
    </w:p>
    <w:p w:rsidR="00123F84" w:rsidRDefault="00123F84" w:rsidP="00123F84">
      <w:r>
        <w:tab/>
        <w:t>Ob_end_clean();</w:t>
      </w:r>
    </w:p>
    <w:p w:rsidR="00170CC3" w:rsidRDefault="00170CC3" w:rsidP="00123F84"/>
    <w:p w:rsidR="00170CC3" w:rsidRDefault="00170CC3" w:rsidP="00170CC3">
      <w:pPr>
        <w:pStyle w:val="2"/>
      </w:pPr>
      <w:r>
        <w:rPr>
          <w:rFonts w:hint="eastAsia"/>
        </w:rPr>
        <w:t>静态文件的制作</w:t>
      </w:r>
    </w:p>
    <w:p w:rsidR="007A463C" w:rsidRDefault="007A463C" w:rsidP="007A463C"/>
    <w:p w:rsidR="007A463C" w:rsidRDefault="007A463C" w:rsidP="007A463C">
      <w:r>
        <w:rPr>
          <w:rFonts w:hint="eastAsia"/>
        </w:rPr>
        <w:t>需要同时记录该数据所对应的静态文件地址。</w:t>
      </w:r>
    </w:p>
    <w:p w:rsidR="007A463C" w:rsidRDefault="007A463C" w:rsidP="007A463C"/>
    <w:p w:rsidR="007A463C" w:rsidRDefault="007A463C" w:rsidP="007A463C">
      <w:r>
        <w:rPr>
          <w:rFonts w:hint="eastAsia"/>
        </w:rPr>
        <w:t>通常，</w:t>
      </w:r>
      <w:r>
        <w:t>需要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rPr>
          <w:rFonts w:hint="eastAsia"/>
        </w:rPr>
        <w:t>需要静态化的数据记录上，</w:t>
      </w:r>
      <w:r>
        <w:t>增加</w:t>
      </w:r>
      <w:r>
        <w:rPr>
          <w:rFonts w:hint="eastAsia"/>
        </w:rPr>
        <w:t>一个字段，</w:t>
      </w:r>
      <w:r>
        <w:t>存储</w:t>
      </w:r>
      <w:r>
        <w:rPr>
          <w:rFonts w:hint="eastAsia"/>
        </w:rPr>
        <w:t>该记录的静态地址：</w:t>
      </w:r>
    </w:p>
    <w:p w:rsidR="007A463C" w:rsidRDefault="00933E5E" w:rsidP="007A463C">
      <w:r>
        <w:rPr>
          <w:noProof/>
        </w:rPr>
        <w:drawing>
          <wp:inline distT="0" distB="0" distL="0" distR="0" wp14:anchorId="75D9811B" wp14:editId="34C8EBEC">
            <wp:extent cx="5274310" cy="3746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E5E" w:rsidRDefault="00933E5E" w:rsidP="007A463C"/>
    <w:p w:rsidR="00933E5E" w:rsidRDefault="00933E5E" w:rsidP="007A463C"/>
    <w:p w:rsidR="00933E5E" w:rsidRDefault="00933E5E" w:rsidP="007A463C">
      <w:r>
        <w:rPr>
          <w:rFonts w:hint="eastAsia"/>
        </w:rPr>
        <w:t>演示在项目生成静态化的：</w:t>
      </w:r>
      <w:r>
        <w:t>TP</w:t>
      </w:r>
    </w:p>
    <w:p w:rsidR="00933E5E" w:rsidRDefault="00933E5E" w:rsidP="007A463C">
      <w:r>
        <w:rPr>
          <w:rFonts w:hint="eastAsia"/>
        </w:rPr>
        <w:t>实现</w:t>
      </w:r>
      <w:r>
        <w:rPr>
          <w:rFonts w:hint="eastAsia"/>
        </w:rPr>
        <w:t xml:space="preserve"> </w:t>
      </w:r>
      <w:r>
        <w:rPr>
          <w:rFonts w:hint="eastAsia"/>
        </w:rPr>
        <w:t>商品详细页，</w:t>
      </w:r>
      <w:r>
        <w:t>静态化</w:t>
      </w:r>
      <w:r>
        <w:rPr>
          <w:rFonts w:hint="eastAsia"/>
        </w:rPr>
        <w:t>效果。</w:t>
      </w:r>
    </w:p>
    <w:p w:rsidR="00FA676A" w:rsidRDefault="00FA676A" w:rsidP="008A0791">
      <w:pPr>
        <w:pStyle w:val="3"/>
      </w:pPr>
      <w:r w:rsidRPr="002A08F9">
        <w:rPr>
          <w:rFonts w:hint="eastAsia"/>
          <w:highlight w:val="yellow"/>
        </w:rPr>
        <w:t>后台</w:t>
      </w:r>
    </w:p>
    <w:p w:rsidR="00FA676A" w:rsidRDefault="00FA676A" w:rsidP="007A463C">
      <w:r>
        <w:tab/>
      </w:r>
      <w:r>
        <w:rPr>
          <w:rFonts w:hint="eastAsia"/>
        </w:rPr>
        <w:t>添加商品时，</w:t>
      </w:r>
      <w:r>
        <w:t>生成</w:t>
      </w:r>
      <w:r>
        <w:rPr>
          <w:rFonts w:hint="eastAsia"/>
        </w:rPr>
        <w:t>该商品的静态页，存储其</w:t>
      </w:r>
      <w:r>
        <w:rPr>
          <w:rFonts w:hint="eastAsia"/>
        </w:rPr>
        <w:t>URL</w:t>
      </w:r>
      <w:r>
        <w:rPr>
          <w:rFonts w:hint="eastAsia"/>
        </w:rPr>
        <w:t>地址</w:t>
      </w:r>
    </w:p>
    <w:p w:rsidR="002A08F9" w:rsidRDefault="0049329E" w:rsidP="007A463C">
      <w:r>
        <w:rPr>
          <w:rFonts w:hint="eastAsia"/>
        </w:rPr>
        <w:t>添加表单功能：</w:t>
      </w:r>
    </w:p>
    <w:p w:rsidR="0049329E" w:rsidRDefault="0049329E" w:rsidP="007A463C">
      <w:r>
        <w:tab/>
      </w:r>
      <w:r>
        <w:rPr>
          <w:noProof/>
        </w:rPr>
        <w:drawing>
          <wp:inline distT="0" distB="0" distL="0" distR="0" wp14:anchorId="07663C95" wp14:editId="79D0D64A">
            <wp:extent cx="5274310" cy="14484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29E" w:rsidRDefault="0049329E" w:rsidP="007A463C">
      <w:r>
        <w:rPr>
          <w:rFonts w:hint="eastAsia"/>
        </w:rPr>
        <w:t>需要的模板：</w:t>
      </w:r>
    </w:p>
    <w:p w:rsidR="0049329E" w:rsidRDefault="0049329E" w:rsidP="007A463C">
      <w:r>
        <w:tab/>
      </w:r>
      <w:r>
        <w:rPr>
          <w:noProof/>
        </w:rPr>
        <w:lastRenderedPageBreak/>
        <w:drawing>
          <wp:inline distT="0" distB="0" distL="0" distR="0" wp14:anchorId="02A961B0" wp14:editId="3BF9ABE3">
            <wp:extent cx="5274310" cy="61595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F33" w:rsidRDefault="00E64F33" w:rsidP="007A463C"/>
    <w:p w:rsidR="00E64F33" w:rsidRDefault="00E64F33" w:rsidP="007A463C"/>
    <w:p w:rsidR="00E64F33" w:rsidRDefault="00E64F33" w:rsidP="007A463C">
      <w:r>
        <w:rPr>
          <w:rFonts w:hint="eastAsia"/>
        </w:rPr>
        <w:t>处理添加数据：</w:t>
      </w:r>
    </w:p>
    <w:p w:rsidR="00E64F33" w:rsidRDefault="00E64F33" w:rsidP="007A463C">
      <w:pPr>
        <w:rPr>
          <w:rFonts w:hint="eastAsia"/>
        </w:rPr>
      </w:pPr>
      <w:r>
        <w:tab/>
      </w:r>
    </w:p>
    <w:p w:rsidR="0049329E" w:rsidRDefault="0049329E" w:rsidP="007A463C"/>
    <w:p w:rsidR="0049329E" w:rsidRDefault="0049329E" w:rsidP="007A463C">
      <w:pPr>
        <w:rPr>
          <w:rFonts w:hint="eastAsia"/>
        </w:rPr>
      </w:pPr>
    </w:p>
    <w:p w:rsidR="00C37967" w:rsidRDefault="00465F30" w:rsidP="007A463C">
      <w:r>
        <w:rPr>
          <w:noProof/>
        </w:rPr>
        <w:drawing>
          <wp:inline distT="0" distB="0" distL="0" distR="0" wp14:anchorId="32095FB2" wp14:editId="28E64B7E">
            <wp:extent cx="5274310" cy="17214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967" w:rsidRDefault="00C37967" w:rsidP="007A463C"/>
    <w:p w:rsidR="00907CD5" w:rsidRDefault="00907CD5" w:rsidP="007A463C">
      <w:r>
        <w:rPr>
          <w:rFonts w:hint="eastAsia"/>
        </w:rPr>
        <w:t>建表</w:t>
      </w:r>
      <w:r>
        <w:rPr>
          <w:rFonts w:hint="eastAsia"/>
        </w:rPr>
        <w:t xml:space="preserve"> </w:t>
      </w:r>
      <w:r>
        <w:t>cz_goods:</w:t>
      </w:r>
    </w:p>
    <w:p w:rsidR="00285E52" w:rsidRDefault="00285E52" w:rsidP="007A463C">
      <w:pPr>
        <w:rPr>
          <w:rFonts w:hint="eastAsia"/>
        </w:rPr>
      </w:pPr>
      <w:r>
        <w:rPr>
          <w:noProof/>
        </w:rPr>
        <w:drawing>
          <wp:inline distT="0" distB="0" distL="0" distR="0" wp14:anchorId="27CE043B" wp14:editId="75312681">
            <wp:extent cx="4314825" cy="33337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7BB7">
        <w:rPr>
          <w:rFonts w:hint="eastAsia"/>
        </w:rPr>
        <w:t xml:space="preserve"> l</w:t>
      </w:r>
      <w:r w:rsidR="00B17BB7">
        <w:t xml:space="preserve">ike </w:t>
      </w:r>
      <w:r w:rsidR="00B17BB7">
        <w:rPr>
          <w:rFonts w:hint="eastAsia"/>
        </w:rPr>
        <w:t>拷贝已有表的结构来创建新表。</w:t>
      </w:r>
    </w:p>
    <w:p w:rsidR="00907CD5" w:rsidRDefault="00907CD5" w:rsidP="007A463C">
      <w:r>
        <w:tab/>
      </w:r>
      <w:r>
        <w:rPr>
          <w:noProof/>
        </w:rPr>
        <w:drawing>
          <wp:inline distT="0" distB="0" distL="0" distR="0" wp14:anchorId="53144857" wp14:editId="40EAB991">
            <wp:extent cx="5274310" cy="2739390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791" w:rsidRDefault="008A0791" w:rsidP="007A463C"/>
    <w:p w:rsidR="008A0791" w:rsidRDefault="008A0791" w:rsidP="007A463C">
      <w:pPr>
        <w:rPr>
          <w:rFonts w:hint="eastAsia"/>
        </w:rPr>
      </w:pPr>
      <w:r w:rsidRPr="005E35F9">
        <w:rPr>
          <w:rFonts w:hint="eastAsia"/>
          <w:highlight w:val="yellow"/>
        </w:rPr>
        <w:t>静态化相关操作</w:t>
      </w:r>
    </w:p>
    <w:p w:rsidR="005E35F9" w:rsidRDefault="005E35F9" w:rsidP="005E35F9">
      <w:r>
        <w:tab/>
      </w:r>
      <w:r>
        <w:rPr>
          <w:rFonts w:hint="eastAsia"/>
        </w:rPr>
        <w:t>添加商品时，</w:t>
      </w:r>
      <w:r>
        <w:t>生成</w:t>
      </w:r>
      <w:r>
        <w:rPr>
          <w:rFonts w:hint="eastAsia"/>
        </w:rPr>
        <w:t>该商品的静态页，存储其</w:t>
      </w:r>
      <w:r>
        <w:rPr>
          <w:rFonts w:hint="eastAsia"/>
        </w:rPr>
        <w:t>URL</w:t>
      </w:r>
      <w:r>
        <w:rPr>
          <w:rFonts w:hint="eastAsia"/>
        </w:rPr>
        <w:t>地址</w:t>
      </w:r>
    </w:p>
    <w:p w:rsidR="005E35F9" w:rsidRDefault="005E35F9" w:rsidP="005E35F9">
      <w:r>
        <w:tab/>
        <w:t xml:space="preserve">Static_url </w:t>
      </w:r>
      <w:r>
        <w:rPr>
          <w:rFonts w:hint="eastAsia"/>
        </w:rPr>
        <w:t>就是我们</w:t>
      </w:r>
      <w:r w:rsidR="00D3599A">
        <w:rPr>
          <w:rFonts w:hint="eastAsia"/>
        </w:rPr>
        <w:t>添加的存储静态</w:t>
      </w:r>
      <w:r w:rsidR="00D3599A">
        <w:rPr>
          <w:rFonts w:hint="eastAsia"/>
        </w:rPr>
        <w:t>URL</w:t>
      </w:r>
      <w:r w:rsidR="00D3599A">
        <w:rPr>
          <w:rFonts w:hint="eastAsia"/>
        </w:rPr>
        <w:t>的字段</w:t>
      </w:r>
      <w:r>
        <w:rPr>
          <w:rFonts w:hint="eastAsia"/>
        </w:rPr>
        <w:t>。</w:t>
      </w:r>
    </w:p>
    <w:p w:rsidR="00D3599A" w:rsidRDefault="00D3599A" w:rsidP="005E35F9">
      <w:r>
        <w:rPr>
          <w:rFonts w:hint="eastAsia"/>
        </w:rPr>
        <w:t>商品添加成功：</w:t>
      </w:r>
    </w:p>
    <w:p w:rsidR="00DC01FC" w:rsidRDefault="00DC01FC" w:rsidP="005E35F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CB72FDC" wp14:editId="27C65C4B">
            <wp:extent cx="5274310" cy="298069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99A" w:rsidRDefault="00D3599A" w:rsidP="005E35F9">
      <w:pPr>
        <w:rPr>
          <w:rFonts w:hint="eastAsia"/>
        </w:rPr>
      </w:pPr>
      <w:r>
        <w:tab/>
      </w:r>
    </w:p>
    <w:p w:rsidR="008A0791" w:rsidRPr="005E35F9" w:rsidRDefault="008A0791" w:rsidP="007A463C">
      <w:pPr>
        <w:rPr>
          <w:rFonts w:hint="eastAsia"/>
        </w:rPr>
      </w:pPr>
    </w:p>
    <w:p w:rsidR="008A0791" w:rsidRDefault="008A0791" w:rsidP="007A463C"/>
    <w:p w:rsidR="008A0791" w:rsidRDefault="008A0791" w:rsidP="007A463C"/>
    <w:p w:rsidR="008A0791" w:rsidRDefault="008A0791" w:rsidP="0077761F">
      <w:pPr>
        <w:pStyle w:val="3"/>
        <w:rPr>
          <w:rFonts w:hint="eastAsia"/>
        </w:rPr>
      </w:pPr>
      <w:r>
        <w:rPr>
          <w:rFonts w:hint="eastAsia"/>
        </w:rPr>
        <w:t>前台</w:t>
      </w:r>
    </w:p>
    <w:p w:rsidR="008A0791" w:rsidRDefault="008A0791" w:rsidP="008A0791">
      <w:r>
        <w:rPr>
          <w:rFonts w:hint="eastAsia"/>
        </w:rPr>
        <w:t>当需要获取商品详细页时，</w:t>
      </w:r>
      <w:r>
        <w:t>展示</w:t>
      </w:r>
      <w:r>
        <w:rPr>
          <w:rFonts w:hint="eastAsia"/>
        </w:rPr>
        <w:t>静态页。</w:t>
      </w:r>
    </w:p>
    <w:p w:rsidR="00A06295" w:rsidRDefault="00A06295" w:rsidP="008A0791"/>
    <w:p w:rsidR="00A06295" w:rsidRDefault="00A06295" w:rsidP="008A0791">
      <w:r>
        <w:rPr>
          <w:rFonts w:hint="eastAsia"/>
        </w:rPr>
        <w:t>首页动作：</w:t>
      </w:r>
    </w:p>
    <w:p w:rsidR="00A06295" w:rsidRDefault="00A06295" w:rsidP="008A0791">
      <w:r>
        <w:rPr>
          <w:noProof/>
        </w:rPr>
        <w:drawing>
          <wp:inline distT="0" distB="0" distL="0" distR="0" wp14:anchorId="6A712E58" wp14:editId="78F7CD7F">
            <wp:extent cx="5274310" cy="23329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295" w:rsidRDefault="00A06295" w:rsidP="008A0791"/>
    <w:p w:rsidR="00A06295" w:rsidRDefault="00A06295" w:rsidP="008A0791">
      <w:r>
        <w:rPr>
          <w:rFonts w:hint="eastAsia"/>
        </w:rPr>
        <w:t>展示模板：</w:t>
      </w:r>
    </w:p>
    <w:p w:rsidR="00A06295" w:rsidRDefault="00E35A40" w:rsidP="008A0791">
      <w:r>
        <w:rPr>
          <w:noProof/>
        </w:rPr>
        <w:lastRenderedPageBreak/>
        <w:drawing>
          <wp:inline distT="0" distB="0" distL="0" distR="0" wp14:anchorId="711893CF" wp14:editId="21C0046D">
            <wp:extent cx="5274310" cy="2278380"/>
            <wp:effectExtent l="0" t="0" r="254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A68" w:rsidRDefault="00197A68" w:rsidP="008A0791"/>
    <w:p w:rsidR="00197A68" w:rsidRDefault="00197A68" w:rsidP="008A0791">
      <w:r>
        <w:rPr>
          <w:rFonts w:hint="eastAsia"/>
        </w:rPr>
        <w:t>商品详情：</w:t>
      </w:r>
    </w:p>
    <w:p w:rsidR="00197A68" w:rsidRDefault="00197A68" w:rsidP="008A0791">
      <w:r>
        <w:rPr>
          <w:noProof/>
        </w:rPr>
        <w:drawing>
          <wp:inline distT="0" distB="0" distL="0" distR="0" wp14:anchorId="5DA29FC7" wp14:editId="07E2E8B5">
            <wp:extent cx="5274310" cy="173926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A68" w:rsidRDefault="00197A68" w:rsidP="008A0791">
      <w:r>
        <w:rPr>
          <w:rFonts w:hint="eastAsia"/>
        </w:rPr>
        <w:t>处理模板：</w:t>
      </w:r>
    </w:p>
    <w:p w:rsidR="00197A68" w:rsidRDefault="00E35A40" w:rsidP="008A0791">
      <w:pPr>
        <w:rPr>
          <w:rFonts w:hint="eastAsia"/>
        </w:rPr>
      </w:pPr>
      <w:r>
        <w:rPr>
          <w:noProof/>
        </w:rPr>
        <w:drawing>
          <wp:inline distT="0" distB="0" distL="0" distR="0" wp14:anchorId="36231A8D" wp14:editId="0ABA635E">
            <wp:extent cx="5274310" cy="162242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791" w:rsidRPr="008A0791" w:rsidRDefault="008A0791" w:rsidP="007A463C">
      <w:pPr>
        <w:rPr>
          <w:rFonts w:hint="eastAsia"/>
        </w:rPr>
      </w:pPr>
    </w:p>
    <w:p w:rsidR="00465F30" w:rsidRDefault="00B01F40" w:rsidP="007A463C">
      <w:r>
        <w:rPr>
          <w:rFonts w:hint="eastAsia"/>
        </w:rPr>
        <w:t>前台在请求时，</w:t>
      </w:r>
      <w:r>
        <w:t>使用</w:t>
      </w:r>
      <w:r>
        <w:rPr>
          <w:rFonts w:hint="eastAsia"/>
        </w:rPr>
        <w:t>这个静态连接即可：</w:t>
      </w:r>
    </w:p>
    <w:p w:rsidR="00B01F40" w:rsidRDefault="008C7C52" w:rsidP="007A463C">
      <w:r>
        <w:rPr>
          <w:noProof/>
        </w:rPr>
        <w:drawing>
          <wp:inline distT="0" distB="0" distL="0" distR="0" wp14:anchorId="2BD3B1D8" wp14:editId="6C20BE6D">
            <wp:extent cx="5274310" cy="600710"/>
            <wp:effectExtent l="0" t="0" r="254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5DB" w:rsidRDefault="00F605DB" w:rsidP="007A463C"/>
    <w:p w:rsidR="00F605DB" w:rsidRDefault="00F605DB" w:rsidP="007A463C"/>
    <w:p w:rsidR="00F605DB" w:rsidRDefault="00F605DB" w:rsidP="007A463C"/>
    <w:p w:rsidR="00F605DB" w:rsidRDefault="00F605DB" w:rsidP="00F605DB">
      <w:pPr>
        <w:pStyle w:val="3"/>
      </w:pPr>
      <w:r>
        <w:rPr>
          <w:rFonts w:hint="eastAsia"/>
        </w:rPr>
        <w:lastRenderedPageBreak/>
        <w:t>扩展问题</w:t>
      </w:r>
    </w:p>
    <w:p w:rsidR="00F605DB" w:rsidRDefault="00F605DB" w:rsidP="00C22848">
      <w:pPr>
        <w:pStyle w:val="a6"/>
        <w:numPr>
          <w:ilvl w:val="0"/>
          <w:numId w:val="1"/>
        </w:numPr>
        <w:ind w:firstLineChars="0"/>
      </w:pPr>
      <w:r>
        <w:t>静态页面</w:t>
      </w:r>
      <w:r>
        <w:rPr>
          <w:rFonts w:hint="eastAsia"/>
        </w:rPr>
        <w:t>中动态</w:t>
      </w:r>
      <w:r w:rsidR="00C22848">
        <w:rPr>
          <w:rFonts w:hint="eastAsia"/>
        </w:rPr>
        <w:t>（</w:t>
      </w:r>
      <w:r w:rsidR="00C22848">
        <w:t>即时</w:t>
      </w:r>
      <w:r w:rsidR="00C22848">
        <w:rPr>
          <w:rFonts w:hint="eastAsia"/>
        </w:rPr>
        <w:t>）</w:t>
      </w:r>
      <w:r>
        <w:rPr>
          <w:rFonts w:hint="eastAsia"/>
        </w:rPr>
        <w:t>数据问题。</w:t>
      </w:r>
    </w:p>
    <w:p w:rsidR="00C22848" w:rsidRDefault="00C22848" w:rsidP="00C22848">
      <w:r>
        <w:t>A</w:t>
      </w:r>
      <w:r>
        <w:rPr>
          <w:rFonts w:hint="eastAsia"/>
        </w:rPr>
        <w:t>jax</w:t>
      </w:r>
      <w:r>
        <w:rPr>
          <w:rFonts w:hint="eastAsia"/>
        </w:rPr>
        <w:t>。</w:t>
      </w:r>
    </w:p>
    <w:p w:rsidR="00BA771A" w:rsidRDefault="00BA771A" w:rsidP="00C22848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静态化内容，</w:t>
      </w:r>
      <w:r>
        <w:t>一旦</w:t>
      </w:r>
      <w:r>
        <w:rPr>
          <w:rFonts w:hint="eastAsia"/>
        </w:rPr>
        <w:t>改动，</w:t>
      </w:r>
      <w:r>
        <w:t>都</w:t>
      </w:r>
      <w:r>
        <w:rPr>
          <w:rFonts w:hint="eastAsia"/>
        </w:rPr>
        <w:t>需要重新生成静态页面。</w:t>
      </w:r>
    </w:p>
    <w:p w:rsidR="00570A90" w:rsidRPr="00BA771A" w:rsidRDefault="00570A90" w:rsidP="00A46412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整站静态化，</w:t>
      </w:r>
      <w:r>
        <w:t>内容</w:t>
      </w:r>
      <w:r>
        <w:rPr>
          <w:rFonts w:hint="eastAsia"/>
        </w:rPr>
        <w:t>聚合页和内容详细页。</w:t>
      </w:r>
      <w:r>
        <w:t>其中</w:t>
      </w:r>
      <w:r>
        <w:rPr>
          <w:rFonts w:hint="eastAsia"/>
        </w:rPr>
        <w:t>详细页适合做静态化。</w:t>
      </w:r>
    </w:p>
    <w:p w:rsidR="00C22848" w:rsidRDefault="00C22848" w:rsidP="00C22848">
      <w:pPr>
        <w:pStyle w:val="a6"/>
        <w:numPr>
          <w:ilvl w:val="0"/>
          <w:numId w:val="1"/>
        </w:numPr>
        <w:ind w:firstLineChars="0"/>
      </w:pPr>
      <w:r>
        <w:t>管理</w:t>
      </w:r>
      <w:r>
        <w:rPr>
          <w:rFonts w:hint="eastAsia"/>
        </w:rPr>
        <w:t>大量静态文件。简单的分子目录存储。</w:t>
      </w:r>
      <w:r>
        <w:t>甚至</w:t>
      </w:r>
      <w:r>
        <w:rPr>
          <w:rFonts w:hint="eastAsia"/>
        </w:rPr>
        <w:t>分硬盘，</w:t>
      </w:r>
      <w:r>
        <w:t>分</w:t>
      </w:r>
      <w:r>
        <w:rPr>
          <w:rFonts w:hint="eastAsia"/>
        </w:rPr>
        <w:t>文件服务器存储。</w:t>
      </w:r>
    </w:p>
    <w:p w:rsidR="00427913" w:rsidRDefault="00427913" w:rsidP="00427913"/>
    <w:p w:rsidR="00427913" w:rsidRDefault="00427913" w:rsidP="00427913"/>
    <w:p w:rsidR="00427913" w:rsidRDefault="00427913" w:rsidP="00427913">
      <w:pPr>
        <w:pStyle w:val="1"/>
        <w:rPr>
          <w:rFonts w:hint="eastAsia"/>
        </w:rPr>
      </w:pPr>
      <w:r>
        <w:rPr>
          <w:rFonts w:hint="eastAsia"/>
        </w:rPr>
        <w:t>伪静态</w:t>
      </w:r>
      <w:r w:rsidR="00E84E6D">
        <w:rPr>
          <w:rFonts w:hint="eastAsia"/>
        </w:rPr>
        <w:t xml:space="preserve"> </w:t>
      </w:r>
      <w:r w:rsidR="00E84E6D">
        <w:t>–</w:t>
      </w:r>
      <w:r w:rsidR="00E84E6D">
        <w:rPr>
          <w:rFonts w:hint="eastAsia"/>
        </w:rPr>
        <w:t xml:space="preserve"> URL</w:t>
      </w:r>
      <w:r w:rsidR="00E84E6D">
        <w:rPr>
          <w:rFonts w:hint="eastAsia"/>
        </w:rPr>
        <w:t>优化</w:t>
      </w:r>
    </w:p>
    <w:p w:rsidR="00427913" w:rsidRDefault="00427913" w:rsidP="00427913">
      <w:r w:rsidRPr="00C5653D">
        <w:rPr>
          <w:rFonts w:hint="eastAsia"/>
          <w:color w:val="FF0000"/>
        </w:rPr>
        <w:t>不是优化效率的方案</w:t>
      </w:r>
      <w:r>
        <w:rPr>
          <w:rFonts w:hint="eastAsia"/>
        </w:rPr>
        <w:t>。</w:t>
      </w:r>
    </w:p>
    <w:p w:rsidR="00427913" w:rsidRDefault="00427913" w:rsidP="00427913"/>
    <w:p w:rsidR="00427913" w:rsidRPr="00427913" w:rsidRDefault="00427913" w:rsidP="00427913">
      <w:pPr>
        <w:rPr>
          <w:rFonts w:hint="eastAsia"/>
        </w:rPr>
      </w:pPr>
    </w:p>
    <w:p w:rsidR="00427913" w:rsidRDefault="00427913" w:rsidP="00427913">
      <w:r>
        <w:rPr>
          <w:rFonts w:hint="eastAsia"/>
        </w:rPr>
        <w:t>指的是</w:t>
      </w:r>
      <w:r>
        <w:rPr>
          <w:rFonts w:hint="eastAsia"/>
        </w:rPr>
        <w:t>URL</w:t>
      </w:r>
      <w:r>
        <w:rPr>
          <w:rFonts w:hint="eastAsia"/>
        </w:rPr>
        <w:t>优化的一种方式</w:t>
      </w:r>
    </w:p>
    <w:p w:rsidR="00000B9C" w:rsidRDefault="00000B9C" w:rsidP="00427913">
      <w:pPr>
        <w:rPr>
          <w:rFonts w:hint="eastAsia"/>
        </w:rPr>
      </w:pPr>
      <w:r>
        <w:rPr>
          <w:rFonts w:hint="eastAsia"/>
        </w:rPr>
        <w:t>取决于是否存在</w:t>
      </w:r>
      <w:r>
        <w:rPr>
          <w:rFonts w:hint="eastAsia"/>
        </w:rPr>
        <w:t xml:space="preserve"> </w:t>
      </w:r>
      <w:r>
        <w:rPr>
          <w:rFonts w:hint="eastAsia"/>
        </w:rPr>
        <w:t>查询参数（</w:t>
      </w:r>
      <w:r>
        <w:t>queryString</w:t>
      </w:r>
      <w:r>
        <w:rPr>
          <w:rFonts w:hint="eastAsia"/>
        </w:rPr>
        <w:t>）</w:t>
      </w:r>
    </w:p>
    <w:p w:rsidR="00000B9C" w:rsidRDefault="00000B9C" w:rsidP="00427913">
      <w:r>
        <w:rPr>
          <w:rFonts w:hint="eastAsia"/>
        </w:rPr>
        <w:t>动态的</w:t>
      </w:r>
      <w:r>
        <w:rPr>
          <w:rFonts w:hint="eastAsia"/>
        </w:rPr>
        <w:t>URL</w:t>
      </w:r>
      <w:r>
        <w:rPr>
          <w:rFonts w:hint="eastAsia"/>
        </w:rPr>
        <w:t>：</w:t>
      </w:r>
      <w:r>
        <w:tab/>
        <w:t>script.php?param=value&amp;key=value</w:t>
      </w:r>
    </w:p>
    <w:p w:rsidR="00000B9C" w:rsidRDefault="00000B9C" w:rsidP="00427913">
      <w:r>
        <w:rPr>
          <w:rFonts w:hint="eastAsia"/>
        </w:rPr>
        <w:t>静态的</w:t>
      </w:r>
      <w:r>
        <w:rPr>
          <w:rFonts w:hint="eastAsia"/>
        </w:rPr>
        <w:t>URL</w:t>
      </w:r>
      <w:r>
        <w:rPr>
          <w:rFonts w:hint="eastAsia"/>
        </w:rPr>
        <w:t>（</w:t>
      </w:r>
      <w:r>
        <w:t>pathinfo</w:t>
      </w:r>
      <w:r>
        <w:rPr>
          <w:rFonts w:hint="eastAsia"/>
        </w:rPr>
        <w:t>）：</w:t>
      </w:r>
      <w:r>
        <w:rPr>
          <w:rFonts w:hint="eastAsia"/>
        </w:rPr>
        <w:t>script.php/param/value/key/value.html</w:t>
      </w:r>
    </w:p>
    <w:p w:rsidR="00000B9C" w:rsidRDefault="00000B9C" w:rsidP="00427913"/>
    <w:p w:rsidR="00000B9C" w:rsidRDefault="00000B9C" w:rsidP="00427913">
      <w:r>
        <w:rPr>
          <w:rFonts w:hint="eastAsia"/>
        </w:rPr>
        <w:t>静态化</w:t>
      </w:r>
      <w:r>
        <w:rPr>
          <w:rFonts w:hint="eastAsia"/>
        </w:rPr>
        <w:t>url</w:t>
      </w:r>
      <w:r>
        <w:rPr>
          <w:rFonts w:hint="eastAsia"/>
        </w:rPr>
        <w:t>的目的，</w:t>
      </w:r>
      <w:r>
        <w:t>是为了</w:t>
      </w:r>
      <w:r>
        <w:rPr>
          <w:rFonts w:hint="eastAsia"/>
        </w:rPr>
        <w:t>SEO</w:t>
      </w:r>
      <w:r>
        <w:rPr>
          <w:rFonts w:hint="eastAsia"/>
        </w:rPr>
        <w:t>（</w:t>
      </w:r>
      <w:r>
        <w:t>搜索引擎</w:t>
      </w:r>
      <w:r>
        <w:rPr>
          <w:rFonts w:hint="eastAsia"/>
        </w:rPr>
        <w:t>优化）</w:t>
      </w:r>
      <w:r w:rsidR="00C5653D">
        <w:rPr>
          <w:rFonts w:hint="eastAsia"/>
        </w:rPr>
        <w:t>，</w:t>
      </w:r>
      <w:r w:rsidR="00C5653D">
        <w:t>还能</w:t>
      </w:r>
      <w:r w:rsidR="00C5653D">
        <w:rPr>
          <w:rFonts w:hint="eastAsia"/>
        </w:rPr>
        <w:t>为了简化</w:t>
      </w:r>
      <w:r w:rsidR="00C5653D">
        <w:rPr>
          <w:rFonts w:hint="eastAsia"/>
        </w:rPr>
        <w:t>URL</w:t>
      </w:r>
      <w:r w:rsidR="00C5653D">
        <w:rPr>
          <w:rFonts w:hint="eastAsia"/>
        </w:rPr>
        <w:t>，美化</w:t>
      </w:r>
      <w:r w:rsidR="00C5653D">
        <w:rPr>
          <w:rFonts w:hint="eastAsia"/>
        </w:rPr>
        <w:t>URL</w:t>
      </w:r>
      <w:r w:rsidR="00C5653D">
        <w:rPr>
          <w:rFonts w:hint="eastAsia"/>
        </w:rPr>
        <w:t>。</w:t>
      </w:r>
    </w:p>
    <w:p w:rsidR="00C5653D" w:rsidRDefault="00C5653D" w:rsidP="00427913"/>
    <w:p w:rsidR="00C5653D" w:rsidRDefault="00C5653D" w:rsidP="00427913"/>
    <w:p w:rsidR="00C5653D" w:rsidRDefault="00C5653D" w:rsidP="00427913">
      <w:r>
        <w:rPr>
          <w:rFonts w:hint="eastAsia"/>
        </w:rPr>
        <w:t>典型的</w:t>
      </w:r>
      <w:r>
        <w:rPr>
          <w:rFonts w:hint="eastAsia"/>
        </w:rPr>
        <w:t>UR</w:t>
      </w:r>
      <w:r>
        <w:t>L</w:t>
      </w:r>
      <w:r>
        <w:rPr>
          <w:rFonts w:hint="eastAsia"/>
        </w:rPr>
        <w:t>优化，</w:t>
      </w:r>
      <w:r>
        <w:t>伪静态</w:t>
      </w:r>
      <w:r>
        <w:rPr>
          <w:rFonts w:hint="eastAsia"/>
        </w:rPr>
        <w:t>的方式如下：</w:t>
      </w:r>
    </w:p>
    <w:p w:rsidR="00C5653D" w:rsidRDefault="00C5653D" w:rsidP="00427913">
      <w:r>
        <w:t>1</w:t>
      </w:r>
      <w:r>
        <w:rPr>
          <w:rFonts w:hint="eastAsia"/>
        </w:rPr>
        <w:t>利用</w:t>
      </w:r>
      <w:r>
        <w:rPr>
          <w:rFonts w:hint="eastAsia"/>
        </w:rPr>
        <w:t>web</w:t>
      </w:r>
      <w:r>
        <w:rPr>
          <w:rFonts w:hint="eastAsia"/>
        </w:rPr>
        <w:t>服务器提供的重写</w:t>
      </w:r>
      <w:r>
        <w:rPr>
          <w:rFonts w:hint="eastAsia"/>
        </w:rPr>
        <w:t>URL</w:t>
      </w:r>
      <w:r>
        <w:rPr>
          <w:rFonts w:hint="eastAsia"/>
        </w:rPr>
        <w:t>功能（</w:t>
      </w:r>
      <w:r>
        <w:t>例如</w:t>
      </w:r>
      <w:r>
        <w:rPr>
          <w:rFonts w:hint="eastAsia"/>
        </w:rPr>
        <w:t>Apache</w:t>
      </w:r>
      <w:r>
        <w:t xml:space="preserve"> mod_rewrite</w:t>
      </w:r>
      <w:r>
        <w:rPr>
          <w:rFonts w:hint="eastAsia"/>
        </w:rPr>
        <w:t>）</w:t>
      </w:r>
    </w:p>
    <w:p w:rsidR="00C5653D" w:rsidRDefault="00C5653D" w:rsidP="00427913">
      <w:r>
        <w:t>2</w:t>
      </w:r>
      <w:r>
        <w:rPr>
          <w:rFonts w:hint="eastAsia"/>
        </w:rPr>
        <w:t>利用</w:t>
      </w:r>
      <w:r>
        <w:rPr>
          <w:rFonts w:hint="eastAsia"/>
        </w:rPr>
        <w:t>PHP</w:t>
      </w:r>
      <w:r>
        <w:rPr>
          <w:rFonts w:hint="eastAsia"/>
        </w:rPr>
        <w:t>自身对</w:t>
      </w:r>
      <w:r>
        <w:rPr>
          <w:rFonts w:hint="eastAsia"/>
        </w:rPr>
        <w:t>URL</w:t>
      </w:r>
      <w:r>
        <w:rPr>
          <w:rFonts w:hint="eastAsia"/>
        </w:rPr>
        <w:t>进行分析处理。</w:t>
      </w:r>
      <w:r>
        <w:t>（</w:t>
      </w:r>
      <w:r>
        <w:t>pathinfo</w:t>
      </w:r>
      <w:r>
        <w:rPr>
          <w:rFonts w:hint="eastAsia"/>
        </w:rPr>
        <w:t>，</w:t>
      </w:r>
      <w:r>
        <w:t>就是</w:t>
      </w:r>
      <w:r>
        <w:rPr>
          <w:rFonts w:hint="eastAsia"/>
        </w:rPr>
        <w:t>PHP</w:t>
      </w:r>
      <w:r>
        <w:rPr>
          <w:rFonts w:hint="eastAsia"/>
        </w:rPr>
        <w:t>处理的）（</w:t>
      </w:r>
      <w:r>
        <w:t>推荐</w:t>
      </w:r>
      <w:r>
        <w:rPr>
          <w:rFonts w:hint="eastAsia"/>
        </w:rPr>
        <w:t>）</w:t>
      </w:r>
    </w:p>
    <w:p w:rsidR="00C5653D" w:rsidRDefault="00C5653D" w:rsidP="00427913"/>
    <w:p w:rsidR="00C5653D" w:rsidRDefault="00C5653D" w:rsidP="00427913"/>
    <w:p w:rsidR="00C5653D" w:rsidRDefault="00C5653D" w:rsidP="00C5653D">
      <w:pPr>
        <w:pStyle w:val="2"/>
        <w:rPr>
          <w:rFonts w:hint="eastAsia"/>
        </w:rPr>
      </w:pPr>
      <w:r>
        <w:t>URL</w:t>
      </w:r>
      <w:r>
        <w:rPr>
          <w:rFonts w:hint="eastAsia"/>
        </w:rPr>
        <w:t>路由</w:t>
      </w:r>
      <w:r>
        <w:rPr>
          <w:rFonts w:hint="eastAsia"/>
        </w:rPr>
        <w:t>-PHP</w:t>
      </w:r>
      <w:r>
        <w:rPr>
          <w:rFonts w:hint="eastAsia"/>
        </w:rPr>
        <w:t>自身处理</w:t>
      </w:r>
      <w:r>
        <w:rPr>
          <w:rFonts w:hint="eastAsia"/>
        </w:rPr>
        <w:t>URL</w:t>
      </w:r>
      <w:r>
        <w:rPr>
          <w:rFonts w:hint="eastAsia"/>
        </w:rPr>
        <w:t>优化</w:t>
      </w:r>
    </w:p>
    <w:p w:rsidR="00C5653D" w:rsidRDefault="00C5653D" w:rsidP="00427913">
      <w:pPr>
        <w:rPr>
          <w:rFonts w:hint="eastAsia"/>
        </w:rPr>
      </w:pPr>
      <w:r>
        <w:rPr>
          <w:rFonts w:hint="eastAsia"/>
        </w:rPr>
        <w:t>以</w:t>
      </w:r>
      <w:r>
        <w:rPr>
          <w:rFonts w:hint="eastAsia"/>
        </w:rPr>
        <w:t>TP</w:t>
      </w:r>
      <w:r>
        <w:rPr>
          <w:rFonts w:hint="eastAsia"/>
        </w:rPr>
        <w:t>框架为例：</w:t>
      </w:r>
    </w:p>
    <w:p w:rsidR="00C5653D" w:rsidRDefault="00C5653D" w:rsidP="00427913">
      <w:r>
        <w:rPr>
          <w:rFonts w:hint="eastAsia"/>
        </w:rPr>
        <w:t>URL</w:t>
      </w:r>
      <w:r>
        <w:rPr>
          <w:rFonts w:hint="eastAsia"/>
        </w:rPr>
        <w:t>是</w:t>
      </w:r>
      <w:r>
        <w:rPr>
          <w:rFonts w:hint="eastAsia"/>
        </w:rPr>
        <w:t>TP</w:t>
      </w:r>
      <w:r>
        <w:rPr>
          <w:rFonts w:hint="eastAsia"/>
        </w:rPr>
        <w:t>（</w:t>
      </w:r>
      <w:r>
        <w:t>几乎</w:t>
      </w:r>
      <w:r>
        <w:rPr>
          <w:rFonts w:hint="eastAsia"/>
        </w:rPr>
        <w:t>所有的主流框架）提供的，</w:t>
      </w:r>
      <w:r>
        <w:t>一种</w:t>
      </w:r>
      <w:r>
        <w:rPr>
          <w:rFonts w:hint="eastAsia"/>
        </w:rPr>
        <w:t>自定义分析</w:t>
      </w:r>
      <w:r>
        <w:rPr>
          <w:rFonts w:hint="eastAsia"/>
        </w:rPr>
        <w:t>URL</w:t>
      </w:r>
      <w:r>
        <w:rPr>
          <w:rFonts w:hint="eastAsia"/>
        </w:rPr>
        <w:t>，</w:t>
      </w:r>
      <w:r>
        <w:t>并</w:t>
      </w:r>
      <w:r>
        <w:rPr>
          <w:rFonts w:hint="eastAsia"/>
        </w:rPr>
        <w:t>解析到指定指定的方法。</w:t>
      </w:r>
    </w:p>
    <w:p w:rsidR="00C5653D" w:rsidRDefault="00C5653D" w:rsidP="00427913"/>
    <w:p w:rsidR="00C5653D" w:rsidRDefault="00C5653D" w:rsidP="00427913">
      <w:r>
        <w:rPr>
          <w:rFonts w:hint="eastAsia"/>
        </w:rPr>
        <w:t>例如：</w:t>
      </w:r>
    </w:p>
    <w:p w:rsidR="00C5653D" w:rsidRDefault="00C5653D" w:rsidP="00427913">
      <w:r>
        <w:rPr>
          <w:rFonts w:hint="eastAsia"/>
        </w:rPr>
        <w:t>URL</w:t>
      </w:r>
      <w:r>
        <w:rPr>
          <w:rFonts w:hint="eastAsia"/>
        </w:rPr>
        <w:t>：</w:t>
      </w:r>
      <w:hyperlink r:id="rId41" w:history="1">
        <w:r w:rsidRPr="0056485E">
          <w:rPr>
            <w:rStyle w:val="a7"/>
          </w:rPr>
          <w:t>http://test.kang.com/goods_tp/index.php?m=Home&amp;c=Shop&amp;a=info&amp;goods_id=5</w:t>
        </w:r>
      </w:hyperlink>
    </w:p>
    <w:p w:rsidR="00C5653D" w:rsidRDefault="00C5653D" w:rsidP="00427913">
      <w:r>
        <w:t>Pathinfo:</w:t>
      </w:r>
      <w:r>
        <w:tab/>
      </w:r>
      <w:r>
        <w:tab/>
      </w:r>
      <w:hyperlink r:id="rId42" w:history="1">
        <w:r w:rsidR="007A5328" w:rsidRPr="0056485E">
          <w:rPr>
            <w:rStyle w:val="a7"/>
          </w:rPr>
          <w:t>http://test.kang.com/goods_tp/index.php/Home/Shop/info/goods_id/5</w:t>
        </w:r>
      </w:hyperlink>
    </w:p>
    <w:p w:rsidR="007A5328" w:rsidRDefault="007A5328" w:rsidP="00427913">
      <w:pPr>
        <w:rPr>
          <w:color w:val="FF0000"/>
        </w:rPr>
      </w:pPr>
      <w:r>
        <w:rPr>
          <w:rFonts w:hint="eastAsia"/>
        </w:rPr>
        <w:t>自定义：</w:t>
      </w:r>
      <w:r>
        <w:tab/>
      </w:r>
      <w:hyperlink r:id="rId43" w:history="1">
        <w:r w:rsidRPr="0056485E">
          <w:rPr>
            <w:rStyle w:val="a7"/>
          </w:rPr>
          <w:t>http://test.kang.com/good</w:t>
        </w:r>
        <w:r w:rsidRPr="0056485E">
          <w:rPr>
            <w:rStyle w:val="a7"/>
            <w:rFonts w:hint="eastAsia"/>
          </w:rPr>
          <w:t>_to/index.php/g</w:t>
        </w:r>
        <w:r w:rsidRPr="0056485E">
          <w:rPr>
            <w:rStyle w:val="a7"/>
          </w:rPr>
          <w:t>oods</w:t>
        </w:r>
        <w:r w:rsidRPr="0056485E">
          <w:rPr>
            <w:rStyle w:val="a7"/>
            <w:rFonts w:hint="eastAsia"/>
          </w:rPr>
          <w:t>/5</w:t>
        </w:r>
      </w:hyperlink>
    </w:p>
    <w:p w:rsidR="007A5328" w:rsidRDefault="007A5328" w:rsidP="00427913">
      <w:pPr>
        <w:rPr>
          <w:color w:val="FF0000"/>
        </w:rPr>
      </w:pPr>
    </w:p>
    <w:p w:rsidR="007A5328" w:rsidRDefault="007A5328" w:rsidP="00427913">
      <w:r>
        <w:rPr>
          <w:rFonts w:hint="eastAsia"/>
        </w:rPr>
        <w:t>如果需要实现自定义的</w:t>
      </w:r>
      <w:r>
        <w:rPr>
          <w:rFonts w:hint="eastAsia"/>
        </w:rPr>
        <w:t>URL</w:t>
      </w:r>
      <w:r>
        <w:rPr>
          <w:rFonts w:hint="eastAsia"/>
        </w:rPr>
        <w:t>，</w:t>
      </w:r>
      <w:r>
        <w:t>来请求</w:t>
      </w:r>
      <w:r>
        <w:rPr>
          <w:rFonts w:hint="eastAsia"/>
        </w:rPr>
        <w:t>动作，</w:t>
      </w:r>
      <w:r>
        <w:t>则</w:t>
      </w:r>
      <w:r>
        <w:rPr>
          <w:rFonts w:hint="eastAsia"/>
        </w:rPr>
        <w:t>需要</w:t>
      </w:r>
      <w:r>
        <w:rPr>
          <w:rFonts w:hint="eastAsia"/>
        </w:rPr>
        <w:t xml:space="preserve"> </w:t>
      </w:r>
      <w:r>
        <w:t>URL</w:t>
      </w:r>
      <w:r>
        <w:rPr>
          <w:rFonts w:hint="eastAsia"/>
        </w:rPr>
        <w:t>路由功能：</w:t>
      </w:r>
    </w:p>
    <w:p w:rsidR="007A5328" w:rsidRDefault="00A626BB" w:rsidP="00427913">
      <w:r>
        <w:rPr>
          <w:rFonts w:hint="eastAsia"/>
        </w:rPr>
        <w:t>在</w:t>
      </w:r>
      <w:r>
        <w:rPr>
          <w:rFonts w:hint="eastAsia"/>
        </w:rPr>
        <w:t xml:space="preserve"> </w:t>
      </w:r>
      <w:r w:rsidRPr="00CC0813">
        <w:rPr>
          <w:rFonts w:hint="eastAsia"/>
          <w:color w:val="FF0000"/>
        </w:rPr>
        <w:t>某个模块的配置文件</w:t>
      </w:r>
      <w:r>
        <w:rPr>
          <w:rFonts w:hint="eastAsia"/>
        </w:rPr>
        <w:t>中，</w:t>
      </w:r>
      <w:r>
        <w:t>配置</w:t>
      </w:r>
      <w:r>
        <w:rPr>
          <w:rFonts w:hint="eastAsia"/>
        </w:rPr>
        <w:t>如下的路由信息：</w:t>
      </w:r>
    </w:p>
    <w:p w:rsidR="00CC0813" w:rsidRDefault="00CC0813" w:rsidP="0042791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6CCFFED" wp14:editId="39199E30">
            <wp:extent cx="5274310" cy="1482090"/>
            <wp:effectExtent l="0" t="0" r="254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6BB" w:rsidRDefault="00A626BB" w:rsidP="00427913"/>
    <w:p w:rsidR="0027725D" w:rsidRDefault="0027725D" w:rsidP="00654F1D">
      <w:pPr>
        <w:pStyle w:val="2"/>
      </w:pPr>
      <w:r>
        <w:rPr>
          <w:rFonts w:hint="eastAsia"/>
        </w:rPr>
        <w:t>PATHINFO</w:t>
      </w:r>
      <w:r>
        <w:t>-PHP</w:t>
      </w:r>
      <w:r>
        <w:rPr>
          <w:rFonts w:hint="eastAsia"/>
        </w:rPr>
        <w:t>自身处理</w:t>
      </w:r>
    </w:p>
    <w:p w:rsidR="0027725D" w:rsidRDefault="0027725D" w:rsidP="00427913"/>
    <w:p w:rsidR="00654F1D" w:rsidRDefault="00654F1D" w:rsidP="00427913"/>
    <w:p w:rsidR="00654F1D" w:rsidRDefault="00654F1D" w:rsidP="00427913">
      <w:r>
        <w:rPr>
          <w:rFonts w:hint="eastAsia"/>
        </w:rPr>
        <w:t>URL</w:t>
      </w:r>
      <w:r>
        <w:rPr>
          <w:rFonts w:hint="eastAsia"/>
        </w:rPr>
        <w:t>路由，</w:t>
      </w:r>
      <w:r>
        <w:t>和</w:t>
      </w:r>
      <w:r>
        <w:rPr>
          <w:rFonts w:hint="eastAsia"/>
        </w:rPr>
        <w:t>PATHINFO</w:t>
      </w:r>
      <w:r>
        <w:rPr>
          <w:rFonts w:hint="eastAsia"/>
        </w:rPr>
        <w:t>的实现：</w:t>
      </w:r>
    </w:p>
    <w:p w:rsidR="00654F1D" w:rsidRDefault="00654F1D" w:rsidP="00427913">
      <w:r>
        <w:rPr>
          <w:rFonts w:hint="eastAsia"/>
        </w:rPr>
        <w:t>获取用户请求的特定字符串，</w:t>
      </w:r>
      <w:r>
        <w:t>进行</w:t>
      </w:r>
      <w:r>
        <w:rPr>
          <w:rFonts w:hint="eastAsia"/>
        </w:rPr>
        <w:t>分析。</w:t>
      </w:r>
    </w:p>
    <w:p w:rsidR="00C12955" w:rsidRDefault="00C12955" w:rsidP="00427913">
      <w:r>
        <w:rPr>
          <w:noProof/>
        </w:rPr>
        <w:drawing>
          <wp:inline distT="0" distB="0" distL="0" distR="0" wp14:anchorId="12D3231C" wp14:editId="5A0B0B10">
            <wp:extent cx="5274310" cy="173736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955" w:rsidRDefault="00C12955" w:rsidP="00427913"/>
    <w:p w:rsidR="00C12955" w:rsidRDefault="00C12955" w:rsidP="00427913">
      <w:r>
        <w:rPr>
          <w:rFonts w:hint="eastAsia"/>
        </w:rPr>
        <w:t>PHP</w:t>
      </w:r>
      <w:r>
        <w:rPr>
          <w:rFonts w:hint="eastAsia"/>
        </w:rPr>
        <w:t>提供了常见的</w:t>
      </w:r>
      <w:r>
        <w:rPr>
          <w:rFonts w:hint="eastAsia"/>
        </w:rPr>
        <w:t>URL</w:t>
      </w:r>
      <w:r>
        <w:rPr>
          <w:rFonts w:hint="eastAsia"/>
        </w:rPr>
        <w:t>格式字符串解析功能：</w:t>
      </w:r>
    </w:p>
    <w:p w:rsidR="00C12955" w:rsidRDefault="00C12955" w:rsidP="00427913">
      <w:r>
        <w:t>P</w:t>
      </w:r>
      <w:r>
        <w:rPr>
          <w:rFonts w:hint="eastAsia"/>
        </w:rPr>
        <w:t>arse</w:t>
      </w:r>
      <w:r>
        <w:t>_url();</w:t>
      </w:r>
    </w:p>
    <w:p w:rsidR="00E84E6D" w:rsidRDefault="00E84E6D" w:rsidP="00427913">
      <w:r>
        <w:rPr>
          <w:noProof/>
        </w:rPr>
        <w:drawing>
          <wp:inline distT="0" distB="0" distL="0" distR="0" wp14:anchorId="146B588A" wp14:editId="0C317266">
            <wp:extent cx="5274310" cy="305752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716" w:rsidRDefault="00495716" w:rsidP="00427913"/>
    <w:p w:rsidR="00495716" w:rsidRDefault="00495716" w:rsidP="00495716">
      <w:pPr>
        <w:pStyle w:val="2"/>
      </w:pPr>
      <w:r>
        <w:rPr>
          <w:rFonts w:hint="eastAsia"/>
        </w:rPr>
        <w:t>隐藏入口文件脚本</w:t>
      </w:r>
    </w:p>
    <w:p w:rsidR="00854316" w:rsidRDefault="00854316" w:rsidP="00854316"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>web</w:t>
      </w:r>
      <w:r>
        <w:rPr>
          <w:rFonts w:hint="eastAsia"/>
        </w:rPr>
        <w:t>服务器（</w:t>
      </w:r>
      <w:r>
        <w:t>Apache httpd</w:t>
      </w:r>
      <w:r>
        <w:rPr>
          <w:rFonts w:hint="eastAsia"/>
        </w:rPr>
        <w:t>）</w:t>
      </w:r>
      <w:r>
        <w:t>完成</w:t>
      </w:r>
      <w:r>
        <w:rPr>
          <w:rFonts w:hint="eastAsia"/>
        </w:rPr>
        <w:t>：</w:t>
      </w:r>
    </w:p>
    <w:p w:rsidR="00854316" w:rsidRDefault="00854316" w:rsidP="00854316"/>
    <w:p w:rsidR="00730B91" w:rsidRDefault="00730B91" w:rsidP="00854316">
      <w:r>
        <w:t>A</w:t>
      </w:r>
      <w:r>
        <w:rPr>
          <w:rFonts w:hint="eastAsia"/>
        </w:rPr>
        <w:t>pache</w:t>
      </w:r>
      <w:r>
        <w:rPr>
          <w:rFonts w:hint="eastAsia"/>
        </w:rPr>
        <w:t>的</w:t>
      </w:r>
      <w:r>
        <w:rPr>
          <w:rFonts w:hint="eastAsia"/>
        </w:rPr>
        <w:t>URL</w:t>
      </w:r>
      <w:r>
        <w:rPr>
          <w:rFonts w:hint="eastAsia"/>
        </w:rPr>
        <w:t>重写（</w:t>
      </w:r>
      <w:r>
        <w:t>mod_rewrite</w:t>
      </w:r>
      <w:r>
        <w:rPr>
          <w:rFonts w:hint="eastAsia"/>
        </w:rPr>
        <w:t>）功能可以完成将一个</w:t>
      </w:r>
      <w:r>
        <w:rPr>
          <w:rFonts w:hint="eastAsia"/>
        </w:rPr>
        <w:t>URL</w:t>
      </w:r>
      <w:r>
        <w:rPr>
          <w:rFonts w:hint="eastAsia"/>
        </w:rPr>
        <w:t>，</w:t>
      </w:r>
      <w:r>
        <w:t>映射</w:t>
      </w:r>
      <w:r>
        <w:rPr>
          <w:rFonts w:hint="eastAsia"/>
        </w:rPr>
        <w:t>到另一个</w:t>
      </w:r>
      <w:r>
        <w:rPr>
          <w:rFonts w:hint="eastAsia"/>
        </w:rPr>
        <w:t>URL</w:t>
      </w:r>
      <w:r>
        <w:rPr>
          <w:rFonts w:hint="eastAsia"/>
        </w:rPr>
        <w:t>上。</w:t>
      </w:r>
    </w:p>
    <w:p w:rsidR="00730B91" w:rsidRDefault="00730B91" w:rsidP="00854316"/>
    <w:p w:rsidR="00730B91" w:rsidRDefault="00730B91" w:rsidP="00730B91">
      <w:pPr>
        <w:pStyle w:val="3"/>
      </w:pPr>
      <w:r>
        <w:rPr>
          <w:rFonts w:hint="eastAsia"/>
        </w:rPr>
        <w:t>开启</w:t>
      </w:r>
      <w:r>
        <w:rPr>
          <w:rFonts w:hint="eastAsia"/>
        </w:rPr>
        <w:t>Apache</w:t>
      </w:r>
      <w:r>
        <w:rPr>
          <w:rFonts w:hint="eastAsia"/>
        </w:rPr>
        <w:t>的</w:t>
      </w:r>
      <w:r>
        <w:rPr>
          <w:rFonts w:hint="eastAsia"/>
        </w:rPr>
        <w:t>rewrite</w:t>
      </w:r>
      <w:r>
        <w:rPr>
          <w:rFonts w:hint="eastAsia"/>
        </w:rPr>
        <w:t>模块</w:t>
      </w:r>
    </w:p>
    <w:p w:rsidR="00730B91" w:rsidRDefault="00730B91" w:rsidP="00730B91">
      <w:r>
        <w:rPr>
          <w:noProof/>
        </w:rPr>
        <w:drawing>
          <wp:inline distT="0" distB="0" distL="0" distR="0" wp14:anchorId="7D0ACEDF" wp14:editId="0D8513F7">
            <wp:extent cx="5274310" cy="72771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B91" w:rsidRDefault="00730B91" w:rsidP="00730B91">
      <w:r>
        <w:t>A</w:t>
      </w:r>
      <w:r>
        <w:rPr>
          <w:rFonts w:hint="eastAsia"/>
        </w:rPr>
        <w:t>pache</w:t>
      </w:r>
      <w:r>
        <w:t xml:space="preserve"> httpd restart</w:t>
      </w:r>
    </w:p>
    <w:p w:rsidR="00730B91" w:rsidRDefault="00730B91" w:rsidP="00730B91"/>
    <w:p w:rsidR="00724D23" w:rsidRDefault="00724D23" w:rsidP="00730B91"/>
    <w:p w:rsidR="00724D23" w:rsidRPr="00730B91" w:rsidRDefault="004F682D" w:rsidP="004F682D">
      <w:pPr>
        <w:pStyle w:val="3"/>
        <w:rPr>
          <w:rFonts w:hint="eastAsia"/>
        </w:rPr>
      </w:pPr>
      <w:r>
        <w:rPr>
          <w:rFonts w:hint="eastAsia"/>
        </w:rPr>
        <w:t>[</w:t>
      </w:r>
      <w:r>
        <w:rPr>
          <w:rFonts w:hint="eastAsia"/>
        </w:rPr>
        <w:t>可选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开启项目目录的</w:t>
      </w:r>
      <w:r>
        <w:rPr>
          <w:rFonts w:hint="eastAsia"/>
        </w:rPr>
        <w:t>.htaccess</w:t>
      </w:r>
      <w:r>
        <w:rPr>
          <w:rFonts w:hint="eastAsia"/>
        </w:rPr>
        <w:t>权限</w:t>
      </w:r>
    </w:p>
    <w:p w:rsidR="00730B91" w:rsidRDefault="004F682D" w:rsidP="00854316">
      <w:r>
        <w:rPr>
          <w:noProof/>
        </w:rPr>
        <w:drawing>
          <wp:inline distT="0" distB="0" distL="0" distR="0" wp14:anchorId="2E0D53FC" wp14:editId="25AECAB7">
            <wp:extent cx="5274310" cy="1047115"/>
            <wp:effectExtent l="0" t="0" r="254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82D" w:rsidRDefault="004F682D" w:rsidP="00854316"/>
    <w:p w:rsidR="004F682D" w:rsidRDefault="004F682D" w:rsidP="00854316"/>
    <w:p w:rsidR="004F682D" w:rsidRDefault="004F682D" w:rsidP="004F682D">
      <w:pPr>
        <w:pStyle w:val="3"/>
      </w:pPr>
      <w:r>
        <w:rPr>
          <w:rFonts w:hint="eastAsia"/>
        </w:rPr>
        <w:lastRenderedPageBreak/>
        <w:t>.htaccess</w:t>
      </w:r>
      <w:r>
        <w:rPr>
          <w:rFonts w:hint="eastAsia"/>
        </w:rPr>
        <w:t>配置</w:t>
      </w:r>
      <w:r>
        <w:rPr>
          <w:rFonts w:hint="eastAsia"/>
        </w:rPr>
        <w:t>Apache</w:t>
      </w:r>
      <w:r>
        <w:rPr>
          <w:rFonts w:hint="eastAsia"/>
        </w:rPr>
        <w:t>重写规则</w:t>
      </w:r>
    </w:p>
    <w:p w:rsidR="00B66286" w:rsidRDefault="00B66286" w:rsidP="00B66286">
      <w:r>
        <w:rPr>
          <w:noProof/>
        </w:rPr>
        <w:drawing>
          <wp:inline distT="0" distB="0" distL="0" distR="0" wp14:anchorId="7BF8DFED" wp14:editId="74FCA0EC">
            <wp:extent cx="5274310" cy="2152015"/>
            <wp:effectExtent l="0" t="0" r="254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6BA" w:rsidRDefault="001866BA" w:rsidP="00B66286"/>
    <w:p w:rsidR="001866BA" w:rsidRDefault="00895276" w:rsidP="00B66286">
      <w:r>
        <w:rPr>
          <w:rFonts w:hint="eastAsia"/>
        </w:rPr>
        <w:t>解释如下：</w:t>
      </w:r>
    </w:p>
    <w:p w:rsidR="00895276" w:rsidRPr="00B66286" w:rsidRDefault="00895276" w:rsidP="00B66286">
      <w:pPr>
        <w:rPr>
          <w:rFonts w:hint="eastAsia"/>
        </w:rPr>
      </w:pPr>
      <w:r>
        <w:rPr>
          <w:noProof/>
        </w:rPr>
        <w:drawing>
          <wp:inline distT="0" distB="0" distL="0" distR="0" wp14:anchorId="036D18E5" wp14:editId="6430CF11">
            <wp:extent cx="5274310" cy="2089785"/>
            <wp:effectExtent l="0" t="0" r="254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82D" w:rsidRDefault="004F682D" w:rsidP="00854316"/>
    <w:p w:rsidR="00895276" w:rsidRDefault="00895276" w:rsidP="00854316">
      <w:r>
        <w:rPr>
          <w:rFonts w:hint="eastAsia"/>
        </w:rPr>
        <w:t>其他的相关指令：</w:t>
      </w:r>
    </w:p>
    <w:p w:rsidR="00895276" w:rsidRDefault="00895276" w:rsidP="00854316">
      <w:r>
        <w:rPr>
          <w:noProof/>
        </w:rPr>
        <w:drawing>
          <wp:inline distT="0" distB="0" distL="0" distR="0" wp14:anchorId="1F9839F9" wp14:editId="0AC077FA">
            <wp:extent cx="5274310" cy="286131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B8F" w:rsidRDefault="00DD1B8F" w:rsidP="00854316"/>
    <w:p w:rsidR="00DD1B8F" w:rsidRDefault="00DD1B8F" w:rsidP="00854316">
      <w:r>
        <w:rPr>
          <w:rFonts w:hint="eastAsia"/>
        </w:rPr>
        <w:t>重新不仅仅使用在</w:t>
      </w:r>
      <w:r>
        <w:rPr>
          <w:rFonts w:hint="eastAsia"/>
        </w:rPr>
        <w:t>URL</w:t>
      </w:r>
      <w:r>
        <w:rPr>
          <w:rFonts w:hint="eastAsia"/>
        </w:rPr>
        <w:t>隐藏</w:t>
      </w:r>
      <w:r>
        <w:rPr>
          <w:rFonts w:hint="eastAsia"/>
        </w:rPr>
        <w:t>index</w:t>
      </w:r>
      <w:r>
        <w:t>.php</w:t>
      </w:r>
      <w:r>
        <w:rPr>
          <w:rFonts w:hint="eastAsia"/>
        </w:rPr>
        <w:t>功能：</w:t>
      </w:r>
    </w:p>
    <w:p w:rsidR="00DD1B8F" w:rsidRDefault="00DD1B8F" w:rsidP="00854316">
      <w:r>
        <w:rPr>
          <w:rFonts w:hint="eastAsia"/>
        </w:rPr>
        <w:t>例如：防止倒链：</w:t>
      </w:r>
    </w:p>
    <w:p w:rsidR="00DD1B8F" w:rsidRPr="00854316" w:rsidRDefault="002F5472" w:rsidP="00854316">
      <w:pPr>
        <w:rPr>
          <w:rFonts w:hint="eastAsia"/>
        </w:rPr>
      </w:pPr>
      <w:r>
        <w:rPr>
          <w:noProof/>
        </w:rPr>
        <w:drawing>
          <wp:inline distT="0" distB="0" distL="0" distR="0" wp14:anchorId="74D40CFE" wp14:editId="19B6F669">
            <wp:extent cx="5274310" cy="856615"/>
            <wp:effectExtent l="0" t="0" r="254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D1B8F" w:rsidRPr="00854316">
      <w:headerReference w:type="even" r:id="rId53"/>
      <w:headerReference w:type="default" r:id="rId54"/>
      <w:footerReference w:type="even" r:id="rId55"/>
      <w:footerReference w:type="default" r:id="rId56"/>
      <w:headerReference w:type="first" r:id="rId57"/>
      <w:footerReference w:type="first" r:id="rId5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77F50" w:rsidRDefault="00177F50" w:rsidP="00E00BCA">
      <w:r>
        <w:separator/>
      </w:r>
    </w:p>
  </w:endnote>
  <w:endnote w:type="continuationSeparator" w:id="0">
    <w:p w:rsidR="00177F50" w:rsidRDefault="00177F50" w:rsidP="00E00B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5653D" w:rsidRDefault="00C5653D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2217125"/>
      <w:docPartObj>
        <w:docPartGallery w:val="Page Numbers (Bottom of Page)"/>
        <w:docPartUnique/>
      </w:docPartObj>
    </w:sdtPr>
    <w:sdtContent>
      <w:sdt>
        <w:sdtPr>
          <w:id w:val="-1705238520"/>
          <w:docPartObj>
            <w:docPartGallery w:val="Page Numbers (Top of Page)"/>
            <w:docPartUnique/>
          </w:docPartObj>
        </w:sdtPr>
        <w:sdtContent>
          <w:p w:rsidR="00C5653D" w:rsidRPr="00E00BCA" w:rsidRDefault="00C5653D">
            <w:pPr>
              <w:pStyle w:val="a5"/>
              <w:rPr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17F8573E" wp14:editId="2D37994D">
                  <wp:simplePos x="0" y="0"/>
                  <wp:positionH relativeFrom="margin">
                    <wp:align>right</wp:align>
                  </wp:positionH>
                  <wp:positionV relativeFrom="paragraph">
                    <wp:posOffset>-205105</wp:posOffset>
                  </wp:positionV>
                  <wp:extent cx="311785" cy="307975"/>
                  <wp:effectExtent l="0" t="0" r="0" b="0"/>
                  <wp:wrapTight wrapText="bothSides">
                    <wp:wrapPolygon edited="0">
                      <wp:start x="0" y="0"/>
                      <wp:lineTo x="0" y="20041"/>
                      <wp:lineTo x="19796" y="20041"/>
                      <wp:lineTo x="19796" y="0"/>
                      <wp:lineTo x="0" y="0"/>
                    </wp:wrapPolygon>
                  </wp:wrapTight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牛印.png"/>
                          <pic:cNvPicPr/>
                        </pic:nvPicPr>
                        <pic:blipFill>
                          <a:blip r:embed="rId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85" cy="30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F5472"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F5472">
              <w:rPr>
                <w:b/>
                <w:bCs/>
                <w:noProof/>
              </w:rPr>
              <w:t>15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b/>
                <w:bCs/>
                <w:sz w:val="24"/>
                <w:szCs w:val="24"/>
              </w:rPr>
              <w:tab/>
            </w:r>
            <w:r>
              <w:rPr>
                <w:b/>
                <w:bCs/>
                <w:sz w:val="24"/>
                <w:szCs w:val="24"/>
              </w:rPr>
              <w:tab/>
            </w:r>
          </w:p>
        </w:sdtContent>
      </w:sdt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5653D" w:rsidRDefault="00C5653D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77F50" w:rsidRDefault="00177F50" w:rsidP="00E00BCA">
      <w:r>
        <w:separator/>
      </w:r>
    </w:p>
  </w:footnote>
  <w:footnote w:type="continuationSeparator" w:id="0">
    <w:p w:rsidR="00177F50" w:rsidRDefault="00177F50" w:rsidP="00E00BC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5653D" w:rsidRDefault="00C5653D">
    <w:pPr>
      <w:pStyle w:val="a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5653D" w:rsidRDefault="00C5653D" w:rsidP="00E00BCA">
    <w:pPr>
      <w:pStyle w:val="a4"/>
    </w:pPr>
    <w:r>
      <w:rPr>
        <w:rFonts w:hint="eastAsia"/>
      </w:rPr>
      <w:t>笔记</w:t>
    </w:r>
    <w:r>
      <w:tab/>
    </w:r>
    <w:r>
      <w:tab/>
    </w:r>
    <w:r>
      <w:fldChar w:fldCharType="begin"/>
    </w:r>
    <w:r>
      <w:instrText xml:space="preserve"> </w:instrText>
    </w:r>
    <w:r>
      <w:rPr>
        <w:rFonts w:hint="eastAsia"/>
      </w:rPr>
      <w:instrText>TIME \@ "yyyy/M/d"</w:instrText>
    </w:r>
    <w:r>
      <w:instrText xml:space="preserve"> </w:instrText>
    </w:r>
    <w:r>
      <w:fldChar w:fldCharType="separate"/>
    </w:r>
    <w:r>
      <w:rPr>
        <w:noProof/>
      </w:rPr>
      <w:t>2015/4/15</w:t>
    </w:r>
    <w: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5653D" w:rsidRDefault="00C5653D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13627F"/>
    <w:multiLevelType w:val="hybridMultilevel"/>
    <w:tmpl w:val="D8165628"/>
    <w:lvl w:ilvl="0" w:tplc="CD781CD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4ADA"/>
    <w:rsid w:val="00000B9C"/>
    <w:rsid w:val="000104DB"/>
    <w:rsid w:val="000258CE"/>
    <w:rsid w:val="00123F84"/>
    <w:rsid w:val="00170CC3"/>
    <w:rsid w:val="00177F50"/>
    <w:rsid w:val="001866BA"/>
    <w:rsid w:val="00197A68"/>
    <w:rsid w:val="001E732A"/>
    <w:rsid w:val="00251D41"/>
    <w:rsid w:val="0027725D"/>
    <w:rsid w:val="00285E52"/>
    <w:rsid w:val="002A08F9"/>
    <w:rsid w:val="002D4ADA"/>
    <w:rsid w:val="002D5AB5"/>
    <w:rsid w:val="002F5472"/>
    <w:rsid w:val="003A06E8"/>
    <w:rsid w:val="00427913"/>
    <w:rsid w:val="00465F30"/>
    <w:rsid w:val="00472119"/>
    <w:rsid w:val="00480244"/>
    <w:rsid w:val="0049329E"/>
    <w:rsid w:val="00495716"/>
    <w:rsid w:val="004D70FE"/>
    <w:rsid w:val="004F682D"/>
    <w:rsid w:val="005269A0"/>
    <w:rsid w:val="00570A90"/>
    <w:rsid w:val="005E35F9"/>
    <w:rsid w:val="00626961"/>
    <w:rsid w:val="00652398"/>
    <w:rsid w:val="00654F1D"/>
    <w:rsid w:val="00722AFE"/>
    <w:rsid w:val="00724D23"/>
    <w:rsid w:val="00730B91"/>
    <w:rsid w:val="00741E67"/>
    <w:rsid w:val="0077761F"/>
    <w:rsid w:val="007828A7"/>
    <w:rsid w:val="007A463C"/>
    <w:rsid w:val="007A5328"/>
    <w:rsid w:val="007F02FD"/>
    <w:rsid w:val="0081146A"/>
    <w:rsid w:val="00854316"/>
    <w:rsid w:val="00895276"/>
    <w:rsid w:val="008A0791"/>
    <w:rsid w:val="008C7878"/>
    <w:rsid w:val="008C7C52"/>
    <w:rsid w:val="00907CD5"/>
    <w:rsid w:val="00933E5E"/>
    <w:rsid w:val="00A04685"/>
    <w:rsid w:val="00A06295"/>
    <w:rsid w:val="00A46412"/>
    <w:rsid w:val="00A60332"/>
    <w:rsid w:val="00A626BB"/>
    <w:rsid w:val="00A70904"/>
    <w:rsid w:val="00A86DDE"/>
    <w:rsid w:val="00B01F40"/>
    <w:rsid w:val="00B17BB7"/>
    <w:rsid w:val="00B66286"/>
    <w:rsid w:val="00B67722"/>
    <w:rsid w:val="00BA771A"/>
    <w:rsid w:val="00BB1DF1"/>
    <w:rsid w:val="00C12955"/>
    <w:rsid w:val="00C22848"/>
    <w:rsid w:val="00C349C9"/>
    <w:rsid w:val="00C37967"/>
    <w:rsid w:val="00C5653D"/>
    <w:rsid w:val="00C65DC0"/>
    <w:rsid w:val="00CC0813"/>
    <w:rsid w:val="00D3599A"/>
    <w:rsid w:val="00D654D2"/>
    <w:rsid w:val="00DC01FC"/>
    <w:rsid w:val="00DD1B8F"/>
    <w:rsid w:val="00E00BCA"/>
    <w:rsid w:val="00E324B1"/>
    <w:rsid w:val="00E35A40"/>
    <w:rsid w:val="00E363F4"/>
    <w:rsid w:val="00E64F33"/>
    <w:rsid w:val="00E84E6D"/>
    <w:rsid w:val="00EC15CD"/>
    <w:rsid w:val="00F20089"/>
    <w:rsid w:val="00F605DB"/>
    <w:rsid w:val="00F9384F"/>
    <w:rsid w:val="00FA6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2F44337-422E-4CF9-8C15-E7234C156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D4AD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D70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C15C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E00BCA"/>
    <w:rPr>
      <w:kern w:val="0"/>
      <w:sz w:val="22"/>
    </w:rPr>
  </w:style>
  <w:style w:type="character" w:customStyle="1" w:styleId="Char">
    <w:name w:val="无间隔 Char"/>
    <w:basedOn w:val="a0"/>
    <w:link w:val="a3"/>
    <w:uiPriority w:val="1"/>
    <w:rsid w:val="00E00BCA"/>
    <w:rPr>
      <w:kern w:val="0"/>
      <w:sz w:val="22"/>
    </w:rPr>
  </w:style>
  <w:style w:type="paragraph" w:styleId="a4">
    <w:name w:val="header"/>
    <w:basedOn w:val="a"/>
    <w:link w:val="Char0"/>
    <w:uiPriority w:val="99"/>
    <w:unhideWhenUsed/>
    <w:rsid w:val="00E00BC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E00BCA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E00B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E00BC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D4AD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D70F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C15CD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C22848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C5653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hyperlink" Target="http://test.kang.com/goods_tp/index.php/Home/Shop/info/goods_id/5" TargetMode="External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5.emf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4.png"/><Relationship Id="rId53" Type="http://schemas.openxmlformats.org/officeDocument/2006/relationships/header" Target="header1.xml"/><Relationship Id="rId58" Type="http://schemas.openxmlformats.org/officeDocument/2006/relationships/footer" Target="footer3.xml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emf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://test.kang.com/good_to/index.php/goods/5" TargetMode="External"/><Relationship Id="rId48" Type="http://schemas.openxmlformats.org/officeDocument/2006/relationships/image" Target="media/image37.png"/><Relationship Id="rId56" Type="http://schemas.openxmlformats.org/officeDocument/2006/relationships/footer" Target="footer2.xml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package" Target="embeddings/Microsoft_Visio___1.vsdx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5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hyperlink" Target="http://test.kang.com/goods_tp/index.php?m=Home&amp;c=Shop&amp;a=info&amp;goods_id=5" TargetMode="External"/><Relationship Id="rId54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package" Target="embeddings/Microsoft_Visio___2.vsdx"/><Relationship Id="rId36" Type="http://schemas.openxmlformats.org/officeDocument/2006/relationships/image" Target="media/image28.png"/><Relationship Id="rId49" Type="http://schemas.openxmlformats.org/officeDocument/2006/relationships/image" Target="media/image38.png"/><Relationship Id="rId57" Type="http://schemas.openxmlformats.org/officeDocument/2006/relationships/header" Target="header3.xml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&#36164;&#26009;\dot\&#31508;&#35760;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笔记模板.dotx</Template>
  <TotalTime>472</TotalTime>
  <Pages>15</Pages>
  <Words>408</Words>
  <Characters>2326</Characters>
  <Application>Microsoft Office Word</Application>
  <DocSecurity>0</DocSecurity>
  <Lines>19</Lines>
  <Paragraphs>5</Paragraphs>
  <ScaleCrop>false</ScaleCrop>
  <Company>Microsoft</Company>
  <LinksUpToDate>false</LinksUpToDate>
  <CharactersWithSpaces>2729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笔记-PHP</dc:title>
  <dc:subject/>
  <dc:creator>韩忠康</dc:creator>
  <cp:keywords/>
  <dc:description/>
  <cp:lastModifiedBy>韩忠康</cp:lastModifiedBy>
  <cp:revision>76</cp:revision>
  <dcterms:created xsi:type="dcterms:W3CDTF">2015-04-15T01:51:00Z</dcterms:created>
  <dcterms:modified xsi:type="dcterms:W3CDTF">2015-04-15T09:54:00Z</dcterms:modified>
</cp:coreProperties>
</file>
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1200A9" w:rsidP="001200A9">
      <w:pPr>
        <w:pStyle w:val="1"/>
      </w:pPr>
      <w:r>
        <w:rPr>
          <w:rFonts w:hint="eastAsia"/>
        </w:rPr>
        <w:t>索引</w:t>
      </w:r>
    </w:p>
    <w:p w:rsidR="00BF0CC0" w:rsidRDefault="00BF0CC0" w:rsidP="00BF0CC0">
      <w:pPr>
        <w:pStyle w:val="2"/>
      </w:pPr>
      <w:r>
        <w:rPr>
          <w:rFonts w:hint="eastAsia"/>
        </w:rPr>
        <w:t>前缀索引</w:t>
      </w:r>
    </w:p>
    <w:p w:rsidR="00D70C0D" w:rsidRDefault="00D70C0D" w:rsidP="00D70C0D">
      <w:r>
        <w:rPr>
          <w:rFonts w:hint="eastAsia"/>
        </w:rPr>
        <w:t>建立索引关键字一种方案。</w:t>
      </w:r>
    </w:p>
    <w:p w:rsidR="00D70C0D" w:rsidRDefault="00D70C0D" w:rsidP="00D70C0D"/>
    <w:p w:rsidR="00D70C0D" w:rsidRDefault="00D70C0D" w:rsidP="00D70C0D">
      <w:r>
        <w:rPr>
          <w:rFonts w:hint="eastAsia"/>
        </w:rPr>
        <w:t>通常会使用字段的整体作为索引关键字。</w:t>
      </w:r>
    </w:p>
    <w:p w:rsidR="00D70C0D" w:rsidRDefault="00D70C0D" w:rsidP="00D70C0D">
      <w:r>
        <w:rPr>
          <w:rFonts w:hint="eastAsia"/>
        </w:rPr>
        <w:t>有时，即使使用字段前部分数据，</w:t>
      </w:r>
      <w:r>
        <w:t>也可以</w:t>
      </w:r>
      <w:r>
        <w:rPr>
          <w:rFonts w:hint="eastAsia"/>
        </w:rPr>
        <w:t>去识别某些记录。</w:t>
      </w:r>
    </w:p>
    <w:p w:rsidR="00D70C0D" w:rsidRDefault="00D70C0D" w:rsidP="00D70C0D">
      <w:r>
        <w:rPr>
          <w:rFonts w:hint="eastAsia"/>
        </w:rPr>
        <w:t>语法：</w:t>
      </w:r>
    </w:p>
    <w:p w:rsidR="00D70C0D" w:rsidRDefault="00D70C0D" w:rsidP="00D70C0D">
      <w:r>
        <w:t>I</w:t>
      </w:r>
      <w:r>
        <w:rPr>
          <w:rFonts w:hint="eastAsia"/>
        </w:rPr>
        <w:t>ndex</w:t>
      </w:r>
      <w:r>
        <w:t xml:space="preserve"> `</w:t>
      </w:r>
      <w:proofErr w:type="spellStart"/>
      <w:r>
        <w:t>index_name</w:t>
      </w:r>
      <w:proofErr w:type="spellEnd"/>
      <w:r>
        <w:t>` (`</w:t>
      </w:r>
      <w:proofErr w:type="spellStart"/>
      <w:r>
        <w:t>index_field</w:t>
      </w:r>
      <w:proofErr w:type="spellEnd"/>
      <w:proofErr w:type="gramStart"/>
      <w:r>
        <w:t>`(</w:t>
      </w:r>
      <w:proofErr w:type="gramEnd"/>
      <w:r>
        <w:t>N))</w:t>
      </w:r>
      <w:r>
        <w:rPr>
          <w:rFonts w:hint="eastAsia"/>
        </w:rPr>
        <w:t xml:space="preserve"> </w:t>
      </w:r>
    </w:p>
    <w:p w:rsidR="00D70C0D" w:rsidRDefault="00D70C0D" w:rsidP="00D70C0D">
      <w:r>
        <w:rPr>
          <w:rFonts w:hint="eastAsia"/>
        </w:rPr>
        <w:t>使用</w:t>
      </w:r>
      <w:proofErr w:type="spellStart"/>
      <w:r>
        <w:rPr>
          <w:rFonts w:hint="eastAsia"/>
        </w:rPr>
        <w:t>index</w:t>
      </w:r>
      <w:r>
        <w:t>_name</w:t>
      </w:r>
      <w:proofErr w:type="spellEnd"/>
      <w:r>
        <w:rPr>
          <w:rFonts w:hint="eastAsia"/>
        </w:rPr>
        <w:t>前</w:t>
      </w:r>
      <w:r>
        <w:rPr>
          <w:rFonts w:hint="eastAsia"/>
        </w:rPr>
        <w:t>N</w:t>
      </w:r>
      <w:r>
        <w:rPr>
          <w:rFonts w:hint="eastAsia"/>
        </w:rPr>
        <w:t>个字符建立的索引。</w:t>
      </w:r>
    </w:p>
    <w:p w:rsidR="00D70C0D" w:rsidRDefault="00D70C0D" w:rsidP="00D70C0D"/>
    <w:p w:rsidR="00D70C0D" w:rsidRDefault="00D70C0D" w:rsidP="00D70C0D">
      <w:r w:rsidRPr="00D70C0D">
        <w:rPr>
          <w:rFonts w:hint="eastAsia"/>
          <w:highlight w:val="yellow"/>
        </w:rPr>
        <w:t>N</w:t>
      </w:r>
      <w:r w:rsidRPr="00D70C0D">
        <w:rPr>
          <w:rFonts w:hint="eastAsia"/>
          <w:highlight w:val="yellow"/>
        </w:rPr>
        <w:t>，</w:t>
      </w:r>
      <w:r w:rsidRPr="00D70C0D">
        <w:rPr>
          <w:highlight w:val="yellow"/>
        </w:rPr>
        <w:t>究竟</w:t>
      </w:r>
      <w:r w:rsidRPr="00D70C0D">
        <w:rPr>
          <w:rFonts w:hint="eastAsia"/>
          <w:highlight w:val="yellow"/>
        </w:rPr>
        <w:t>是多少</w:t>
      </w:r>
      <w:r>
        <w:rPr>
          <w:rFonts w:hint="eastAsia"/>
        </w:rPr>
        <w:t>？</w:t>
      </w:r>
    </w:p>
    <w:p w:rsidR="00D70C0D" w:rsidRDefault="00D70C0D" w:rsidP="00D70C0D">
      <w:r>
        <w:rPr>
          <w:rFonts w:hint="eastAsia"/>
        </w:rPr>
        <w:t>使用</w:t>
      </w:r>
      <w:r>
        <w:rPr>
          <w:rFonts w:hint="eastAsia"/>
        </w:rPr>
        <w:t>N</w:t>
      </w:r>
      <w:r>
        <w:rPr>
          <w:rFonts w:hint="eastAsia"/>
        </w:rPr>
        <w:t>长度所达到的辨识度，</w:t>
      </w:r>
      <w:r>
        <w:t>极限</w:t>
      </w:r>
      <w:r>
        <w:rPr>
          <w:rFonts w:hint="eastAsia"/>
        </w:rPr>
        <w:t>接近于使用全部长度的辨识度即可！</w:t>
      </w:r>
    </w:p>
    <w:p w:rsidR="00D70C0D" w:rsidRDefault="00D70C0D" w:rsidP="00D70C0D">
      <w:r>
        <w:rPr>
          <w:rFonts w:hint="eastAsia"/>
        </w:rPr>
        <w:t>计算最大的辨识度：</w:t>
      </w:r>
    </w:p>
    <w:p w:rsidR="00D70C0D" w:rsidRDefault="00D70C0D" w:rsidP="00D70C0D">
      <w:r>
        <w:rPr>
          <w:noProof/>
        </w:rPr>
        <w:drawing>
          <wp:inline distT="0" distB="0" distL="0" distR="0" wp14:anchorId="03A5C662" wp14:editId="3FB58088">
            <wp:extent cx="5274310" cy="1115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0D" w:rsidRDefault="00D70C0D" w:rsidP="00D70C0D"/>
    <w:p w:rsidR="00D70C0D" w:rsidRDefault="00D70C0D" w:rsidP="00D70C0D">
      <w:r>
        <w:rPr>
          <w:rFonts w:hint="eastAsia"/>
        </w:rPr>
        <w:t>依次取得前</w:t>
      </w:r>
      <w:r>
        <w:rPr>
          <w:rFonts w:hint="eastAsia"/>
        </w:rPr>
        <w:t>N</w:t>
      </w:r>
      <w:r>
        <w:rPr>
          <w:rFonts w:hint="eastAsia"/>
        </w:rPr>
        <w:t>个字符，</w:t>
      </w:r>
      <w:r>
        <w:t>进行</w:t>
      </w:r>
      <w:r>
        <w:rPr>
          <w:rFonts w:hint="eastAsia"/>
        </w:rPr>
        <w:t>对比，</w:t>
      </w:r>
      <w:r>
        <w:t>找到</w:t>
      </w:r>
      <w:r>
        <w:rPr>
          <w:rFonts w:hint="eastAsia"/>
        </w:rPr>
        <w:t>极限接近的：</w:t>
      </w:r>
    </w:p>
    <w:p w:rsidR="00A74073" w:rsidRDefault="00A74073" w:rsidP="00D70C0D"/>
    <w:p w:rsidR="00A74073" w:rsidRDefault="00A74073" w:rsidP="00D70C0D"/>
    <w:p w:rsidR="00A74073" w:rsidRDefault="00A74073" w:rsidP="00D70C0D"/>
    <w:p w:rsidR="00A74073" w:rsidRDefault="00A74073" w:rsidP="00D70C0D"/>
    <w:p w:rsidR="00D70C0D" w:rsidRDefault="00F23FC2" w:rsidP="00D70C0D">
      <w:r>
        <w:rPr>
          <w:noProof/>
        </w:rPr>
        <w:lastRenderedPageBreak/>
        <w:drawing>
          <wp:inline distT="0" distB="0" distL="0" distR="0" wp14:anchorId="26B3E67A" wp14:editId="1D522F76">
            <wp:extent cx="5274310" cy="3723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C2" w:rsidRDefault="00F23FC2" w:rsidP="00D70C0D">
      <w:r>
        <w:rPr>
          <w:noProof/>
        </w:rPr>
        <w:drawing>
          <wp:inline distT="0" distB="0" distL="0" distR="0" wp14:anchorId="39E5BF76" wp14:editId="147B47DF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C2" w:rsidRDefault="00F23FC2" w:rsidP="00D70C0D"/>
    <w:p w:rsidR="00F23FC2" w:rsidRDefault="00F23FC2" w:rsidP="00D70C0D">
      <w:r>
        <w:rPr>
          <w:rFonts w:hint="eastAsia"/>
        </w:rPr>
        <w:t>可见，</w:t>
      </w:r>
      <w:r>
        <w:rPr>
          <w:rFonts w:hint="eastAsia"/>
        </w:rPr>
        <w:t xml:space="preserve">9 </w:t>
      </w:r>
      <w:r>
        <w:rPr>
          <w:rFonts w:hint="eastAsia"/>
        </w:rPr>
        <w:t>时，</w:t>
      </w:r>
      <w:r>
        <w:t>已经</w:t>
      </w:r>
      <w:r>
        <w:rPr>
          <w:rFonts w:hint="eastAsia"/>
        </w:rPr>
        <w:t>极限接近，</w:t>
      </w:r>
      <w:r>
        <w:t>提高</w:t>
      </w:r>
      <w:r>
        <w:rPr>
          <w:rFonts w:hint="eastAsia"/>
        </w:rPr>
        <w:t>长度，</w:t>
      </w:r>
      <w:r>
        <w:t>不能</w:t>
      </w:r>
      <w:r>
        <w:rPr>
          <w:rFonts w:hint="eastAsia"/>
        </w:rPr>
        <w:t>明显</w:t>
      </w:r>
      <w:r>
        <w:rPr>
          <w:rFonts w:hint="eastAsia"/>
        </w:rPr>
        <w:t xml:space="preserve"> </w:t>
      </w:r>
      <w:r>
        <w:rPr>
          <w:rFonts w:hint="eastAsia"/>
        </w:rPr>
        <w:t>提升辨识度，</w:t>
      </w:r>
      <w:r>
        <w:t>因此</w:t>
      </w:r>
      <w:r>
        <w:rPr>
          <w:rFonts w:hint="eastAsia"/>
        </w:rPr>
        <w:t>可以使用前</w:t>
      </w:r>
      <w:r>
        <w:rPr>
          <w:rFonts w:hint="eastAsia"/>
        </w:rPr>
        <w:t>9</w:t>
      </w:r>
      <w:r>
        <w:rPr>
          <w:rFonts w:hint="eastAsia"/>
        </w:rPr>
        <w:t>个字符：</w:t>
      </w:r>
    </w:p>
    <w:p w:rsidR="00F23FC2" w:rsidRDefault="009713B6" w:rsidP="00D70C0D">
      <w:r>
        <w:rPr>
          <w:noProof/>
        </w:rPr>
        <w:drawing>
          <wp:inline distT="0" distB="0" distL="0" distR="0" wp14:anchorId="2B2B42BE" wp14:editId="0828E239">
            <wp:extent cx="5274310" cy="611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B6" w:rsidRDefault="009713B6" w:rsidP="00D70C0D"/>
    <w:p w:rsidR="009713B6" w:rsidRDefault="009713B6" w:rsidP="00D70C0D"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t>前缀</w:t>
      </w:r>
      <w:r>
        <w:rPr>
          <w:rFonts w:hint="eastAsia"/>
        </w:rPr>
        <w:t>索引不能用于索引覆盖！</w:t>
      </w:r>
    </w:p>
    <w:p w:rsidR="00A74073" w:rsidRDefault="00A74073" w:rsidP="00D70C0D"/>
    <w:p w:rsidR="00A74073" w:rsidRDefault="00A74073" w:rsidP="00D70C0D"/>
    <w:p w:rsidR="00A74073" w:rsidRDefault="00A74073" w:rsidP="00A74073">
      <w:pPr>
        <w:pStyle w:val="2"/>
      </w:pPr>
      <w:r>
        <w:rPr>
          <w:rFonts w:hint="eastAsia"/>
        </w:rPr>
        <w:t>全文索引</w:t>
      </w:r>
    </w:p>
    <w:p w:rsidR="000A751B" w:rsidRDefault="000A751B" w:rsidP="000A751B">
      <w:r>
        <w:rPr>
          <w:rFonts w:hint="eastAsia"/>
        </w:rPr>
        <w:t>该类型的索引特殊在：</w:t>
      </w:r>
      <w:r>
        <w:t>关键字</w:t>
      </w:r>
      <w:r>
        <w:rPr>
          <w:rFonts w:hint="eastAsia"/>
        </w:rPr>
        <w:t>的创建上。</w:t>
      </w:r>
    </w:p>
    <w:p w:rsidR="000A751B" w:rsidRDefault="000A751B" w:rsidP="000A751B">
      <w:r>
        <w:rPr>
          <w:rFonts w:hint="eastAsia"/>
        </w:rPr>
        <w:t>为了解决</w:t>
      </w:r>
      <w:r>
        <w:rPr>
          <w:rFonts w:hint="eastAsia"/>
        </w:rPr>
        <w:t xml:space="preserve"> like </w:t>
      </w:r>
      <w:r>
        <w:t>‘%keyword%’</w:t>
      </w:r>
      <w:r>
        <w:rPr>
          <w:rFonts w:hint="eastAsia"/>
        </w:rPr>
        <w:t>这类查询的匹配问题。</w:t>
      </w:r>
    </w:p>
    <w:p w:rsidR="007404E9" w:rsidRDefault="007404E9" w:rsidP="000A751B"/>
    <w:p w:rsidR="007404E9" w:rsidRDefault="007404E9" w:rsidP="000A751B">
      <w:r>
        <w:rPr>
          <w:rFonts w:hint="eastAsia"/>
        </w:rPr>
        <w:t>测试：</w:t>
      </w:r>
    </w:p>
    <w:p w:rsidR="007404E9" w:rsidRDefault="00671259" w:rsidP="000A751B">
      <w:r>
        <w:rPr>
          <w:noProof/>
        </w:rPr>
        <w:drawing>
          <wp:inline distT="0" distB="0" distL="0" distR="0" wp14:anchorId="186BD12A" wp14:editId="31F3EABC">
            <wp:extent cx="5274310" cy="2122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59" w:rsidRDefault="00671259" w:rsidP="000A751B">
      <w:r>
        <w:rPr>
          <w:rFonts w:hint="eastAsia"/>
        </w:rPr>
        <w:t>业务：</w:t>
      </w:r>
    </w:p>
    <w:p w:rsidR="00671259" w:rsidRDefault="00671259" w:rsidP="000A751B"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标题或者内容包含</w:t>
      </w:r>
      <w:r>
        <w:rPr>
          <w:rFonts w:hint="eastAsia"/>
        </w:rPr>
        <w:t xml:space="preserve"> database</w:t>
      </w:r>
      <w:r>
        <w:t xml:space="preserve"> </w:t>
      </w:r>
      <w:r>
        <w:rPr>
          <w:rFonts w:hint="eastAsia"/>
        </w:rPr>
        <w:t>关键字的记录。</w:t>
      </w:r>
    </w:p>
    <w:p w:rsidR="00AD1243" w:rsidRDefault="00AD1243" w:rsidP="000A751B">
      <w:r>
        <w:rPr>
          <w:rFonts w:hint="eastAsia"/>
        </w:rPr>
        <w:t>形成的</w:t>
      </w:r>
      <w:r>
        <w:rPr>
          <w:rFonts w:hint="eastAsia"/>
        </w:rPr>
        <w:t>SQL</w:t>
      </w:r>
      <w:r>
        <w:rPr>
          <w:rFonts w:hint="eastAsia"/>
        </w:rPr>
        <w:t>如下：</w:t>
      </w:r>
    </w:p>
    <w:p w:rsidR="00AD1243" w:rsidRDefault="00AD1243" w:rsidP="000A751B">
      <w:r>
        <w:t>S</w:t>
      </w:r>
      <w:r>
        <w:rPr>
          <w:rFonts w:hint="eastAsia"/>
        </w:rPr>
        <w:t xml:space="preserve">elect </w:t>
      </w:r>
      <w:r>
        <w:t>* from articles where title like ‘%database%’ or body like ‘%database%’;</w:t>
      </w:r>
    </w:p>
    <w:p w:rsidR="00AD1243" w:rsidRDefault="00AD1243" w:rsidP="000A751B"/>
    <w:p w:rsidR="00AD1243" w:rsidRDefault="00AD1243" w:rsidP="000A751B">
      <w:r>
        <w:rPr>
          <w:rFonts w:hint="eastAsia"/>
        </w:rPr>
        <w:t>此时不能建立普通索引，查询不符合</w:t>
      </w:r>
      <w:r>
        <w:rPr>
          <w:rFonts w:hint="eastAsia"/>
        </w:rPr>
        <w:t xml:space="preserve"> </w:t>
      </w:r>
      <w:r>
        <w:rPr>
          <w:rFonts w:hint="eastAsia"/>
        </w:rPr>
        <w:t>左原则，</w:t>
      </w:r>
      <w:r>
        <w:t>建立</w:t>
      </w:r>
      <w:r>
        <w:rPr>
          <w:rFonts w:hint="eastAsia"/>
        </w:rPr>
        <w:t>了也使用不了。</w:t>
      </w:r>
    </w:p>
    <w:p w:rsidR="00AD1243" w:rsidRDefault="00AD1243" w:rsidP="000A751B"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hint="eastAsia"/>
        </w:rPr>
        <w:t>全文索引就可以其作用了：</w:t>
      </w:r>
    </w:p>
    <w:p w:rsidR="00AD1243" w:rsidRDefault="00AD1243" w:rsidP="000A751B">
      <w:r>
        <w:rPr>
          <w:noProof/>
        </w:rPr>
        <w:drawing>
          <wp:inline distT="0" distB="0" distL="0" distR="0" wp14:anchorId="4B6AE8C7" wp14:editId="15AB9C7D">
            <wp:extent cx="5274310" cy="307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43" w:rsidRDefault="00AD1243" w:rsidP="000A751B"/>
    <w:p w:rsidR="00AD1243" w:rsidRDefault="00AD1243" w:rsidP="000A751B">
      <w:r>
        <w:rPr>
          <w:rFonts w:hint="eastAsia"/>
        </w:rPr>
        <w:t>直接使用上面的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F221BC" w:rsidRDefault="00F221BC" w:rsidP="000A751B">
      <w:r>
        <w:rPr>
          <w:rFonts w:hint="eastAsia"/>
        </w:rPr>
        <w:t>需要使用特殊的全文索引匹配语法才可以生效：</w:t>
      </w:r>
    </w:p>
    <w:p w:rsidR="00F221BC" w:rsidRDefault="00F221BC" w:rsidP="000A751B">
      <w:proofErr w:type="gramStart"/>
      <w:r>
        <w:t>Match(</w:t>
      </w:r>
      <w:proofErr w:type="gramEnd"/>
      <w:r>
        <w:t>) against();</w:t>
      </w:r>
    </w:p>
    <w:p w:rsidR="00F221BC" w:rsidRPr="00F221BC" w:rsidRDefault="00F221BC" w:rsidP="000A751B">
      <w:r>
        <w:rPr>
          <w:noProof/>
        </w:rPr>
        <w:lastRenderedPageBreak/>
        <w:drawing>
          <wp:inline distT="0" distB="0" distL="0" distR="0" wp14:anchorId="1B2E1FA7" wp14:editId="3E858EDF">
            <wp:extent cx="5274310" cy="3291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43" w:rsidRDefault="00F221BC" w:rsidP="000A751B">
      <w:r>
        <w:t>T</w:t>
      </w:r>
      <w:r>
        <w:rPr>
          <w:rFonts w:hint="eastAsia"/>
        </w:rPr>
        <w:t>ip:</w:t>
      </w:r>
      <w:r>
        <w:t xml:space="preserve"> </w:t>
      </w:r>
      <w:r>
        <w:rPr>
          <w:rFonts w:hint="eastAsia"/>
        </w:rPr>
        <w:t>该</w:t>
      </w:r>
      <w:r>
        <w:rPr>
          <w:rFonts w:hint="eastAsia"/>
        </w:rPr>
        <w:t>MYSQL</w:t>
      </w:r>
      <w:r>
        <w:rPr>
          <w:rFonts w:hint="eastAsia"/>
        </w:rPr>
        <w:t>提供的全文索引，</w:t>
      </w:r>
      <w:r>
        <w:t>不能</w:t>
      </w:r>
      <w:r>
        <w:rPr>
          <w:rFonts w:hint="eastAsia"/>
        </w:rPr>
        <w:t>对中文起作用！</w:t>
      </w:r>
    </w:p>
    <w:p w:rsidR="00167972" w:rsidRDefault="00167972" w:rsidP="000A751B"/>
    <w:p w:rsidR="00167972" w:rsidRDefault="00167972" w:rsidP="000A751B"/>
    <w:p w:rsidR="00167972" w:rsidRDefault="00167972" w:rsidP="000A751B">
      <w:r>
        <w:t>M</w:t>
      </w:r>
      <w:r>
        <w:rPr>
          <w:rFonts w:hint="eastAsia"/>
        </w:rPr>
        <w:t>atch</w:t>
      </w:r>
      <w:r>
        <w:t>(</w:t>
      </w:r>
      <w:r>
        <w:rPr>
          <w:rFonts w:hint="eastAsia"/>
        </w:rPr>
        <w:t>)</w:t>
      </w:r>
      <w:r>
        <w:t xml:space="preserve"> against</w:t>
      </w:r>
      <w:r>
        <w:rPr>
          <w:rFonts w:hint="eastAsia"/>
        </w:rPr>
        <w:t>() ,</w:t>
      </w:r>
      <w:r>
        <w:rPr>
          <w:rFonts w:hint="eastAsia"/>
        </w:rPr>
        <w:t>返回的关键字的匹配度（</w:t>
      </w:r>
      <w:r>
        <w:t>关键字</w:t>
      </w:r>
      <w:r>
        <w:rPr>
          <w:rFonts w:hint="eastAsia"/>
        </w:rPr>
        <w:t>与记录的关联程度）。</w:t>
      </w:r>
    </w:p>
    <w:p w:rsidR="00167972" w:rsidRDefault="00167972" w:rsidP="000A751B">
      <w:r>
        <w:rPr>
          <w:noProof/>
        </w:rPr>
        <w:drawing>
          <wp:inline distT="0" distB="0" distL="0" distR="0" wp14:anchorId="279E8FE4" wp14:editId="53E25814">
            <wp:extent cx="5274310" cy="1605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72" w:rsidRDefault="00167972" w:rsidP="000A751B"/>
    <w:p w:rsidR="00167972" w:rsidRDefault="00167972" w:rsidP="000A751B">
      <w:r>
        <w:rPr>
          <w:rFonts w:hint="eastAsia"/>
        </w:rPr>
        <w:t>停止词：</w:t>
      </w:r>
    </w:p>
    <w:p w:rsidR="00167972" w:rsidRDefault="00167972" w:rsidP="000A751B">
      <w:r>
        <w:rPr>
          <w:noProof/>
        </w:rPr>
        <w:drawing>
          <wp:inline distT="0" distB="0" distL="0" distR="0" wp14:anchorId="42E27546" wp14:editId="182BD43C">
            <wp:extent cx="5274310" cy="527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72" w:rsidRDefault="00167972" w:rsidP="000A751B">
      <w:r>
        <w:rPr>
          <w:rFonts w:hint="eastAsia"/>
        </w:rPr>
        <w:t>发现</w:t>
      </w:r>
      <w:r>
        <w:rPr>
          <w:rFonts w:hint="eastAsia"/>
        </w:rPr>
        <w:t>in</w:t>
      </w:r>
      <w:r>
        <w:rPr>
          <w:rFonts w:hint="eastAsia"/>
        </w:rPr>
        <w:t>这个词，</w:t>
      </w:r>
      <w:r>
        <w:t>是不能</w:t>
      </w:r>
      <w:r>
        <w:rPr>
          <w:rFonts w:hint="eastAsia"/>
        </w:rPr>
        <w:t>被全文索引所检索到的。</w:t>
      </w:r>
    </w:p>
    <w:p w:rsidR="00167972" w:rsidRDefault="00167972" w:rsidP="000A751B"/>
    <w:p w:rsidR="00E41D2E" w:rsidRDefault="00167972" w:rsidP="000A751B">
      <w:r>
        <w:rPr>
          <w:rFonts w:hint="eastAsia"/>
        </w:rPr>
        <w:t>思考：</w:t>
      </w:r>
      <w:r>
        <w:t>与</w:t>
      </w:r>
      <w:r>
        <w:rPr>
          <w:rFonts w:hint="eastAsia"/>
        </w:rPr>
        <w:t xml:space="preserve">  </w:t>
      </w:r>
      <w:r>
        <w:t xml:space="preserve">like %in% </w:t>
      </w:r>
      <w:r>
        <w:rPr>
          <w:rFonts w:hint="eastAsia"/>
        </w:rPr>
        <w:t>是否相同？</w:t>
      </w:r>
      <w:proofErr w:type="gramStart"/>
      <w:r w:rsidR="00E41D2E">
        <w:rPr>
          <w:rFonts w:hint="eastAsia"/>
        </w:rPr>
        <w:t>b</w:t>
      </w:r>
      <w:proofErr w:type="gramEnd"/>
    </w:p>
    <w:p w:rsidR="00E41D2E" w:rsidRPr="00E41D2E" w:rsidRDefault="00E41D2E" w:rsidP="000A751B">
      <w:r>
        <w:rPr>
          <w:rFonts w:hint="eastAsia"/>
        </w:rPr>
        <w:t>不同。</w:t>
      </w:r>
    </w:p>
    <w:p w:rsidR="00167972" w:rsidRDefault="00E41D2E" w:rsidP="000A751B">
      <w:r>
        <w:rPr>
          <w:noProof/>
        </w:rPr>
        <w:lastRenderedPageBreak/>
        <w:drawing>
          <wp:inline distT="0" distB="0" distL="0" distR="0" wp14:anchorId="2FDB8E6F" wp14:editId="5D769FFD">
            <wp:extent cx="5274310" cy="1567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2E" w:rsidRDefault="00E41D2E" w:rsidP="000A751B"/>
    <w:p w:rsidR="00E41D2E" w:rsidRDefault="00E41D2E" w:rsidP="000A751B">
      <w:r>
        <w:rPr>
          <w:rFonts w:hint="eastAsia"/>
        </w:rPr>
        <w:t>原因何在呢？</w:t>
      </w:r>
    </w:p>
    <w:p w:rsidR="00E41D2E" w:rsidRDefault="00E41D2E" w:rsidP="000A751B">
      <w:r>
        <w:rPr>
          <w:rFonts w:hint="eastAsia"/>
        </w:rPr>
        <w:t>全文索引索引的的关键字，</w:t>
      </w:r>
      <w:r>
        <w:t>不是</w:t>
      </w:r>
      <w:r>
        <w:rPr>
          <w:rFonts w:hint="eastAsia"/>
        </w:rPr>
        <w:t>整个字段数据，</w:t>
      </w:r>
      <w:r>
        <w:t>而是</w:t>
      </w:r>
      <w:r>
        <w:rPr>
          <w:rFonts w:hint="eastAsia"/>
        </w:rPr>
        <w:t>从数据中提取的关键词。</w:t>
      </w:r>
    </w:p>
    <w:p w:rsidR="00E41D2E" w:rsidRDefault="00E41D2E" w:rsidP="000A751B"/>
    <w:p w:rsidR="00503BED" w:rsidRDefault="00503BED" w:rsidP="000A751B"/>
    <w:p w:rsidR="00503BED" w:rsidRDefault="00503BED" w:rsidP="00503BED">
      <w:pPr>
        <w:pStyle w:val="2"/>
      </w:pPr>
      <w:r>
        <w:rPr>
          <w:rFonts w:hint="eastAsia"/>
        </w:rPr>
        <w:t>索引的数据结构</w:t>
      </w:r>
      <w:r>
        <w:rPr>
          <w:rFonts w:hint="eastAsia"/>
        </w:rPr>
        <w:t>-</w:t>
      </w:r>
      <w:r>
        <w:t>了解</w:t>
      </w:r>
    </w:p>
    <w:p w:rsidR="00503BED" w:rsidRDefault="00503BED" w:rsidP="00503BED">
      <w:r>
        <w:t>H</w:t>
      </w:r>
      <w:r>
        <w:rPr>
          <w:rFonts w:hint="eastAsia"/>
        </w:rPr>
        <w:t>ash</w:t>
      </w:r>
    </w:p>
    <w:p w:rsidR="00503BED" w:rsidRDefault="00503BED" w:rsidP="00D64A6F">
      <w:pPr>
        <w:pStyle w:val="3"/>
      </w:pPr>
      <w:r>
        <w:t>B-Tree</w:t>
      </w:r>
      <w:r>
        <w:rPr>
          <w:rFonts w:hint="eastAsia"/>
        </w:rPr>
        <w:t>（</w:t>
      </w:r>
      <w:r>
        <w:t>B</w:t>
      </w:r>
      <w:r>
        <w:t>树</w:t>
      </w:r>
      <w:r>
        <w:rPr>
          <w:rFonts w:hint="eastAsia"/>
        </w:rPr>
        <w:t>）</w:t>
      </w:r>
    </w:p>
    <w:p w:rsidR="00503BED" w:rsidRDefault="00503BED" w:rsidP="00503BED">
      <w:r>
        <w:rPr>
          <w:rFonts w:hint="eastAsia"/>
        </w:rPr>
        <w:t>两种数据结构。指的是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存储索引所采用的数据结构。其中，</w:t>
      </w:r>
      <w:r>
        <w:t>用户</w:t>
      </w:r>
      <w:r>
        <w:rPr>
          <w:rFonts w:hint="eastAsia"/>
        </w:rPr>
        <w:t>所维护的所有的索引结构</w:t>
      </w:r>
      <w:r>
        <w:rPr>
          <w:rFonts w:hint="eastAsia"/>
        </w:rPr>
        <w:t xml:space="preserve"> </w:t>
      </w:r>
      <w:r>
        <w:t>B-Tree</w:t>
      </w:r>
      <w:r>
        <w:rPr>
          <w:rFonts w:hint="eastAsia"/>
        </w:rPr>
        <w:t>结构</w:t>
      </w:r>
    </w:p>
    <w:p w:rsidR="00D00EC7" w:rsidRDefault="00D00EC7" w:rsidP="00503BED">
      <w:r>
        <w:rPr>
          <w:rFonts w:hint="eastAsia"/>
        </w:rPr>
        <w:t>B-Tree</w:t>
      </w:r>
      <w:r>
        <w:rPr>
          <w:rFonts w:hint="eastAsia"/>
        </w:rPr>
        <w:t>的结构如下：</w:t>
      </w:r>
    </w:p>
    <w:p w:rsidR="006D0FFF" w:rsidRDefault="006D0FFF" w:rsidP="00503BED">
      <w:r>
        <w:rPr>
          <w:rFonts w:hint="eastAsia"/>
        </w:rPr>
        <w:t>每个节点，</w:t>
      </w:r>
      <w:r>
        <w:t>存储</w:t>
      </w:r>
      <w:r>
        <w:rPr>
          <w:rFonts w:hint="eastAsia"/>
        </w:rPr>
        <w:t>多个关键字。</w:t>
      </w:r>
    </w:p>
    <w:p w:rsidR="006D0FFF" w:rsidRDefault="006D0FFF" w:rsidP="00503BED">
      <w:r>
        <w:rPr>
          <w:rFonts w:hint="eastAsia"/>
        </w:rPr>
        <w:t>关键字也会对应记录地址</w:t>
      </w:r>
    </w:p>
    <w:p w:rsidR="006D0FFF" w:rsidRDefault="006D0FFF" w:rsidP="00503BED">
      <w:r>
        <w:rPr>
          <w:rFonts w:hint="eastAsia"/>
        </w:rPr>
        <w:t>以上设计为了解决，</w:t>
      </w:r>
      <w:r>
        <w:t>一次</w:t>
      </w:r>
      <w:r>
        <w:rPr>
          <w:rFonts w:hint="eastAsia"/>
        </w:rPr>
        <w:t>性磁盘</w:t>
      </w:r>
      <w:r>
        <w:rPr>
          <w:rFonts w:hint="eastAsia"/>
        </w:rPr>
        <w:t>IO</w:t>
      </w:r>
      <w:r>
        <w:rPr>
          <w:rFonts w:hint="eastAsia"/>
        </w:rPr>
        <w:t>开销，</w:t>
      </w:r>
      <w:r>
        <w:t>可以</w:t>
      </w:r>
      <w:r>
        <w:rPr>
          <w:rFonts w:hint="eastAsia"/>
        </w:rPr>
        <w:t>读取到更多的关键字数量。</w:t>
      </w:r>
    </w:p>
    <w:p w:rsidR="00AD6BB6" w:rsidRDefault="00AD6BB6" w:rsidP="00503BED"/>
    <w:p w:rsidR="00AD6BB6" w:rsidRDefault="00AD6BB6" w:rsidP="00503BED">
      <w:r>
        <w:rPr>
          <w:rFonts w:hint="eastAsia"/>
        </w:rPr>
        <w:t>每个关键字之间，</w:t>
      </w:r>
      <w:r>
        <w:t>存在</w:t>
      </w:r>
      <w:r>
        <w:rPr>
          <w:rFonts w:hint="eastAsia"/>
        </w:rPr>
        <w:t>子节点指针</w:t>
      </w:r>
    </w:p>
    <w:p w:rsidR="00AD6BB6" w:rsidRDefault="00AD6BB6" w:rsidP="00503BED"/>
    <w:p w:rsidR="00AD6BB6" w:rsidRDefault="00AD6BB6" w:rsidP="00503BED">
      <w:r>
        <w:object w:dxaOrig="21765" w:dyaOrig="9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175pt" o:ole="">
            <v:imagedata r:id="rId17" o:title=""/>
          </v:shape>
          <o:OLEObject Type="Embed" ProgID="Visio.Drawing.15" ShapeID="_x0000_i1025" DrawAspect="Content" ObjectID="_1490594571" r:id="rId18"/>
        </w:object>
      </w:r>
    </w:p>
    <w:p w:rsidR="00AD6BB6" w:rsidRDefault="00AD6BB6" w:rsidP="00503BED"/>
    <w:p w:rsidR="00AD6BB6" w:rsidRDefault="00AD6BB6" w:rsidP="00503BED">
      <w:r>
        <w:rPr>
          <w:rFonts w:hint="eastAsia"/>
        </w:rPr>
        <w:t>如果是复合索引：</w:t>
      </w:r>
    </w:p>
    <w:p w:rsidR="00AD6BB6" w:rsidRDefault="00C15418" w:rsidP="00503BED">
      <w:r>
        <w:rPr>
          <w:rFonts w:hint="eastAsia"/>
        </w:rPr>
        <w:lastRenderedPageBreak/>
        <w:t>关键字的排序先排左侧字段，在左侧字段相同的情况下，</w:t>
      </w:r>
      <w:r>
        <w:t>再</w:t>
      </w:r>
      <w:r>
        <w:rPr>
          <w:rFonts w:hint="eastAsia"/>
        </w:rPr>
        <w:t>排序右侧字段：</w:t>
      </w:r>
    </w:p>
    <w:p w:rsidR="00C15418" w:rsidRDefault="00C15418" w:rsidP="00503BED"/>
    <w:p w:rsidR="00C9592A" w:rsidRDefault="00C9592A" w:rsidP="00503BED"/>
    <w:p w:rsidR="00C9592A" w:rsidRPr="00C15418" w:rsidRDefault="00C9592A" w:rsidP="00503BED"/>
    <w:p w:rsidR="00D00EC7" w:rsidRDefault="00D64A6F" w:rsidP="00D64A6F">
      <w:pPr>
        <w:pStyle w:val="3"/>
      </w:pPr>
      <w:r>
        <w:rPr>
          <w:rFonts w:hint="eastAsia"/>
        </w:rPr>
        <w:t>聚集索引，</w:t>
      </w:r>
      <w:r>
        <w:t>聚</w:t>
      </w:r>
      <w:r>
        <w:rPr>
          <w:rFonts w:hint="eastAsia"/>
        </w:rPr>
        <w:t>簇索引</w:t>
      </w:r>
    </w:p>
    <w:p w:rsidR="00D64A6F" w:rsidRDefault="002F379B" w:rsidP="00D64A6F">
      <w:pPr>
        <w:rPr>
          <w:rFonts w:hint="eastAsia"/>
        </w:rPr>
      </w:pPr>
      <w:proofErr w:type="spellStart"/>
      <w:r>
        <w:rPr>
          <w:rFonts w:hint="eastAsia"/>
        </w:rPr>
        <w:t>B</w:t>
      </w:r>
      <w:r>
        <w:t>+Tree</w:t>
      </w:r>
      <w:proofErr w:type="spellEnd"/>
      <w:r>
        <w:t>(B-Tree</w:t>
      </w:r>
      <w:r>
        <w:rPr>
          <w:rFonts w:hint="eastAsia"/>
        </w:rPr>
        <w:t>的变种</w:t>
      </w:r>
      <w:r>
        <w:rPr>
          <w:rFonts w:hint="eastAsia"/>
        </w:rPr>
        <w:t>)</w:t>
      </w:r>
    </w:p>
    <w:p w:rsidR="00D64A6F" w:rsidRDefault="00D64A6F" w:rsidP="00D64A6F">
      <w:r>
        <w:rPr>
          <w:rFonts w:hint="eastAsia"/>
        </w:rPr>
        <w:t>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的存储引擎</w:t>
      </w:r>
      <w:bookmarkStart w:id="0" w:name="_GoBack"/>
      <w:bookmarkEnd w:id="0"/>
      <w:r>
        <w:rPr>
          <w:rFonts w:hint="eastAsia"/>
        </w:rPr>
        <w:t>上，</w:t>
      </w:r>
      <w:r>
        <w:t>主索引</w:t>
      </w:r>
      <w:r>
        <w:rPr>
          <w:rFonts w:hint="eastAsia"/>
        </w:rPr>
        <w:t>是与数据记录</w:t>
      </w:r>
      <w:r>
        <w:rPr>
          <w:rFonts w:hint="eastAsia"/>
        </w:rPr>
        <w:t xml:space="preserve"> </w:t>
      </w:r>
      <w:r>
        <w:rPr>
          <w:rFonts w:hint="eastAsia"/>
        </w:rPr>
        <w:t>存储在一起的（</w:t>
      </w:r>
      <w:r>
        <w:t>聚簇</w:t>
      </w:r>
      <w:r>
        <w:rPr>
          <w:rFonts w:hint="eastAsia"/>
        </w:rPr>
        <w:t>在一起的）</w:t>
      </w:r>
      <w:r>
        <w:t>。</w:t>
      </w:r>
    </w:p>
    <w:p w:rsidR="00D64A6F" w:rsidRDefault="00D64A6F" w:rsidP="00D64A6F">
      <w:r>
        <w:object w:dxaOrig="19801" w:dyaOrig="4741">
          <v:shape id="_x0000_i1026" type="#_x0000_t75" style="width:415pt;height:99.5pt" o:ole="">
            <v:imagedata r:id="rId19" o:title=""/>
          </v:shape>
          <o:OLEObject Type="Embed" ProgID="Visio.Drawing.15" ShapeID="_x0000_i1026" DrawAspect="Content" ObjectID="_1490594572" r:id="rId20"/>
        </w:object>
      </w:r>
    </w:p>
    <w:p w:rsidR="00D64A6F" w:rsidRDefault="00D64A6F" w:rsidP="00D64A6F"/>
    <w:p w:rsidR="00D64A6F" w:rsidRDefault="00D64A6F" w:rsidP="00D64A6F">
      <w:r>
        <w:rPr>
          <w:rFonts w:hint="eastAsia"/>
        </w:rPr>
        <w:t>带来的问题：</w:t>
      </w:r>
    </w:p>
    <w:p w:rsidR="00D64A6F" w:rsidRDefault="00D64A6F" w:rsidP="00D64A6F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的其他索引，</w:t>
      </w:r>
      <w:r>
        <w:t>非主键</w:t>
      </w:r>
      <w:r>
        <w:rPr>
          <w:rFonts w:hint="eastAsia"/>
        </w:rPr>
        <w:t>索引（</w:t>
      </w:r>
      <w:r>
        <w:t>二级</w:t>
      </w:r>
      <w:r>
        <w:rPr>
          <w:rFonts w:hint="eastAsia"/>
        </w:rPr>
        <w:t>索引）：</w:t>
      </w:r>
    </w:p>
    <w:p w:rsidR="00D64A6F" w:rsidRDefault="00D64A6F" w:rsidP="00D64A6F">
      <w:r>
        <w:rPr>
          <w:rFonts w:hint="eastAsia"/>
        </w:rPr>
        <w:t>关键字对应的不再是记录的地址，</w:t>
      </w:r>
      <w:r>
        <w:t>而是</w:t>
      </w:r>
      <w:r>
        <w:rPr>
          <w:rFonts w:hint="eastAsia"/>
        </w:rPr>
        <w:t>记录的主键。</w:t>
      </w:r>
    </w:p>
    <w:p w:rsidR="00D11D6D" w:rsidRDefault="00D11D6D" w:rsidP="00D64A6F">
      <w:r>
        <w:object w:dxaOrig="19785" w:dyaOrig="3496">
          <v:shape id="_x0000_i1027" type="#_x0000_t75" style="width:414.5pt;height:73pt" o:ole="">
            <v:imagedata r:id="rId21" o:title=""/>
          </v:shape>
          <o:OLEObject Type="Embed" ProgID="Visio.Drawing.15" ShapeID="_x0000_i1027" DrawAspect="Content" ObjectID="_1490594573" r:id="rId22"/>
        </w:object>
      </w:r>
    </w:p>
    <w:p w:rsidR="00D11D6D" w:rsidRDefault="00D11D6D" w:rsidP="00D64A6F">
      <w:r>
        <w:rPr>
          <w:rFonts w:hint="eastAsia"/>
        </w:rPr>
        <w:t>可见，</w:t>
      </w:r>
      <w:r>
        <w:t>检索</w:t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rPr>
          <w:rFonts w:hint="eastAsia"/>
        </w:rPr>
        <w:t>二次检索。先检索到主键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检索记录。</w:t>
      </w:r>
    </w:p>
    <w:p w:rsidR="00426208" w:rsidRDefault="00426208" w:rsidP="00D64A6F"/>
    <w:p w:rsidR="00426208" w:rsidRDefault="00426208" w:rsidP="00D64A6F"/>
    <w:p w:rsidR="00426208" w:rsidRDefault="00426208" w:rsidP="00426208">
      <w:pPr>
        <w:pStyle w:val="1"/>
      </w:pPr>
      <w:r>
        <w:rPr>
          <w:rFonts w:hint="eastAsia"/>
        </w:rPr>
        <w:t>查询缓存</w:t>
      </w:r>
      <w:r>
        <w:rPr>
          <w:rFonts w:hint="eastAsia"/>
        </w:rPr>
        <w:t xml:space="preserve"> </w:t>
      </w:r>
      <w:proofErr w:type="spellStart"/>
      <w:r>
        <w:t>query_cache</w:t>
      </w:r>
      <w:proofErr w:type="spellEnd"/>
    </w:p>
    <w:p w:rsidR="00426208" w:rsidRDefault="00426208" w:rsidP="00426208">
      <w:r>
        <w:rPr>
          <w:rFonts w:hint="eastAsia"/>
        </w:rPr>
        <w:t>将</w:t>
      </w:r>
      <w:r>
        <w:rPr>
          <w:rFonts w:hint="eastAsia"/>
        </w:rPr>
        <w:t>select</w:t>
      </w:r>
      <w:r>
        <w:rPr>
          <w:rFonts w:hint="eastAsia"/>
        </w:rPr>
        <w:t>的结果，</w:t>
      </w:r>
      <w:r>
        <w:t>存取起来</w:t>
      </w:r>
      <w:r>
        <w:rPr>
          <w:rFonts w:hint="eastAsia"/>
        </w:rPr>
        <w:t>共二次使用的缓存区域：</w:t>
      </w:r>
    </w:p>
    <w:p w:rsidR="00426208" w:rsidRDefault="00A6091A" w:rsidP="00426208">
      <w:r>
        <w:object w:dxaOrig="7455" w:dyaOrig="2985">
          <v:shape id="_x0000_i1028" type="#_x0000_t75" style="width:373pt;height:149.5pt" o:ole="">
            <v:imagedata r:id="rId23" o:title=""/>
          </v:shape>
          <o:OLEObject Type="Embed" ProgID="Visio.Drawing.15" ShapeID="_x0000_i1028" DrawAspect="Content" ObjectID="_1490594574" r:id="rId24"/>
        </w:object>
      </w:r>
    </w:p>
    <w:p w:rsidR="00A6091A" w:rsidRDefault="00A6091A" w:rsidP="00426208"/>
    <w:p w:rsidR="00A6091A" w:rsidRDefault="00A6091A" w:rsidP="00426208">
      <w:r>
        <w:t>MySQL</w:t>
      </w:r>
      <w:r>
        <w:rPr>
          <w:rFonts w:hint="eastAsia"/>
        </w:rPr>
        <w:t>提供的缓存区：</w:t>
      </w:r>
    </w:p>
    <w:p w:rsidR="00A6091A" w:rsidRDefault="00A6091A" w:rsidP="00426208"/>
    <w:p w:rsidR="00A6091A" w:rsidRDefault="0058450E" w:rsidP="00426208">
      <w:r>
        <w:rPr>
          <w:rFonts w:hint="eastAsia"/>
        </w:rPr>
        <w:t>未开启前：</w:t>
      </w:r>
    </w:p>
    <w:p w:rsidR="0058450E" w:rsidRDefault="0058450E" w:rsidP="00426208">
      <w:r>
        <w:rPr>
          <w:noProof/>
        </w:rPr>
        <w:drawing>
          <wp:inline distT="0" distB="0" distL="0" distR="0" wp14:anchorId="1F7DC6FF" wp14:editId="52D6DF81">
            <wp:extent cx="5274310" cy="3430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E" w:rsidRDefault="0058450E" w:rsidP="00426208">
      <w:r>
        <w:rPr>
          <w:rFonts w:hint="eastAsia"/>
        </w:rPr>
        <w:t>两次查询时间消耗一致。</w:t>
      </w:r>
    </w:p>
    <w:p w:rsidR="0058450E" w:rsidRDefault="0058450E" w:rsidP="00426208"/>
    <w:p w:rsidR="0058450E" w:rsidRDefault="0058450E" w:rsidP="00426208"/>
    <w:p w:rsidR="0058450E" w:rsidRDefault="0058450E" w:rsidP="00426208">
      <w:r>
        <w:rPr>
          <w:rFonts w:hint="eastAsia"/>
        </w:rPr>
        <w:t>开启查询缓存：</w:t>
      </w:r>
    </w:p>
    <w:p w:rsidR="0058450E" w:rsidRDefault="0058450E" w:rsidP="00426208">
      <w:r>
        <w:rPr>
          <w:rFonts w:hint="eastAsia"/>
        </w:rPr>
        <w:t>通过变量控制：</w:t>
      </w:r>
    </w:p>
    <w:p w:rsidR="0058450E" w:rsidRDefault="0058450E" w:rsidP="00426208">
      <w:r>
        <w:rPr>
          <w:noProof/>
        </w:rPr>
        <w:drawing>
          <wp:inline distT="0" distB="0" distL="0" distR="0" wp14:anchorId="44307A2E" wp14:editId="41940424">
            <wp:extent cx="5274310" cy="1737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E" w:rsidRDefault="0058450E" w:rsidP="00426208"/>
    <w:p w:rsidR="00F43FF0" w:rsidRDefault="0058450E" w:rsidP="00426208">
      <w:r>
        <w:rPr>
          <w:rFonts w:hint="eastAsia"/>
        </w:rPr>
        <w:t>开启并设置大小：</w:t>
      </w:r>
    </w:p>
    <w:p w:rsidR="0058450E" w:rsidRDefault="00F43FF0" w:rsidP="00426208">
      <w:r>
        <w:rPr>
          <w:noProof/>
        </w:rPr>
        <w:drawing>
          <wp:inline distT="0" distB="0" distL="0" distR="0" wp14:anchorId="10C771DB" wp14:editId="4A8719C8">
            <wp:extent cx="4381500" cy="904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F0" w:rsidRDefault="00F43FF0" w:rsidP="00426208">
      <w:r>
        <w:rPr>
          <w:noProof/>
        </w:rPr>
        <w:lastRenderedPageBreak/>
        <w:drawing>
          <wp:inline distT="0" distB="0" distL="0" distR="0" wp14:anchorId="4B7D203F" wp14:editId="269DE215">
            <wp:extent cx="5274310" cy="15843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6F" w:rsidRDefault="009E476F" w:rsidP="00426208"/>
    <w:p w:rsidR="009E476F" w:rsidRDefault="009E476F" w:rsidP="00426208"/>
    <w:p w:rsidR="009E476F" w:rsidRDefault="009E476F" w:rsidP="00426208">
      <w:r>
        <w:rPr>
          <w:rFonts w:hint="eastAsia"/>
        </w:rPr>
        <w:t>再次执行查询：</w:t>
      </w:r>
    </w:p>
    <w:p w:rsidR="009E476F" w:rsidRDefault="00F50125" w:rsidP="00426208">
      <w:r>
        <w:rPr>
          <w:noProof/>
        </w:rPr>
        <w:drawing>
          <wp:inline distT="0" distB="0" distL="0" distR="0" wp14:anchorId="7E4D9244" wp14:editId="120495DE">
            <wp:extent cx="5274310" cy="3263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25" w:rsidRDefault="00F50125" w:rsidP="00426208">
      <w:r>
        <w:rPr>
          <w:rFonts w:hint="eastAsia"/>
        </w:rPr>
        <w:t>可见，</w:t>
      </w:r>
      <w:r>
        <w:t>第二次</w:t>
      </w:r>
      <w:r>
        <w:rPr>
          <w:rFonts w:hint="eastAsia"/>
        </w:rPr>
        <w:t>查询，</w:t>
      </w:r>
      <w:r>
        <w:t>使用了</w:t>
      </w:r>
      <w:r>
        <w:rPr>
          <w:rFonts w:hint="eastAsia"/>
        </w:rPr>
        <w:t>开启的缓存！</w:t>
      </w:r>
    </w:p>
    <w:p w:rsidR="00624777" w:rsidRDefault="00624777" w:rsidP="00426208"/>
    <w:p w:rsidR="00624777" w:rsidRDefault="00624777" w:rsidP="00426208">
      <w:r>
        <w:rPr>
          <w:rFonts w:hint="eastAsia"/>
        </w:rPr>
        <w:t>注意事项：</w:t>
      </w:r>
    </w:p>
    <w:p w:rsidR="00624777" w:rsidRDefault="00624777" w:rsidP="00624777">
      <w:pPr>
        <w:pStyle w:val="a6"/>
        <w:numPr>
          <w:ilvl w:val="0"/>
          <w:numId w:val="1"/>
        </w:numPr>
        <w:ind w:firstLineChars="0"/>
      </w:pPr>
      <w:r>
        <w:t>查询</w:t>
      </w:r>
      <w:r>
        <w:rPr>
          <w:rFonts w:hint="eastAsia"/>
        </w:rPr>
        <w:t>缓存存在判断是严格依赖于</w:t>
      </w:r>
      <w:r>
        <w:rPr>
          <w:rFonts w:hint="eastAsia"/>
        </w:rPr>
        <w:t>select</w:t>
      </w:r>
      <w:r>
        <w:rPr>
          <w:rFonts w:hint="eastAsia"/>
        </w:rPr>
        <w:t>语句本身的：严格保证</w:t>
      </w:r>
      <w:r>
        <w:rPr>
          <w:rFonts w:hint="eastAsia"/>
        </w:rPr>
        <w:t>SQL</w:t>
      </w:r>
      <w:r>
        <w:rPr>
          <w:rFonts w:hint="eastAsia"/>
        </w:rPr>
        <w:t>一致</w:t>
      </w:r>
    </w:p>
    <w:p w:rsidR="00E40E1E" w:rsidRDefault="00E40E1E" w:rsidP="00E40E1E"/>
    <w:p w:rsidR="00624777" w:rsidRDefault="00624777" w:rsidP="00624777">
      <w:r>
        <w:rPr>
          <w:noProof/>
        </w:rPr>
        <w:lastRenderedPageBreak/>
        <w:drawing>
          <wp:inline distT="0" distB="0" distL="0" distR="0" wp14:anchorId="1F438AAA" wp14:editId="1366FC9B">
            <wp:extent cx="5274310" cy="34531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77" w:rsidRDefault="00624777" w:rsidP="00624777"/>
    <w:p w:rsidR="00624777" w:rsidRDefault="00624777" w:rsidP="00624777">
      <w:pPr>
        <w:pStyle w:val="a6"/>
        <w:numPr>
          <w:ilvl w:val="0"/>
          <w:numId w:val="1"/>
        </w:numPr>
        <w:ind w:firstLineChars="0"/>
      </w:pPr>
      <w:r>
        <w:t>如果</w:t>
      </w:r>
      <w:r>
        <w:rPr>
          <w:rFonts w:hint="eastAsia"/>
        </w:rPr>
        <w:t>查询时包含动态数据，</w:t>
      </w:r>
      <w:r>
        <w:t>则</w:t>
      </w:r>
      <w:r>
        <w:rPr>
          <w:rFonts w:hint="eastAsia"/>
        </w:rPr>
        <w:t>不能被缓存。</w:t>
      </w:r>
    </w:p>
    <w:p w:rsidR="00624777" w:rsidRDefault="00624777" w:rsidP="00624777">
      <w:r>
        <w:rPr>
          <w:noProof/>
        </w:rPr>
        <w:drawing>
          <wp:inline distT="0" distB="0" distL="0" distR="0" wp14:anchorId="5B9893A9" wp14:editId="4D7CEF0A">
            <wp:extent cx="5274310" cy="33070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77" w:rsidRDefault="00624777" w:rsidP="00624777"/>
    <w:p w:rsidR="00624777" w:rsidRDefault="00624777" w:rsidP="00624777">
      <w:pPr>
        <w:pStyle w:val="a6"/>
        <w:numPr>
          <w:ilvl w:val="0"/>
          <w:numId w:val="1"/>
        </w:numPr>
        <w:ind w:firstLineChars="0"/>
      </w:pPr>
      <w:r>
        <w:t>一旦</w:t>
      </w:r>
      <w:r>
        <w:rPr>
          <w:rFonts w:hint="eastAsia"/>
        </w:rPr>
        <w:t>开启查询缓存，</w:t>
      </w:r>
      <w:r>
        <w:t>MySQL</w:t>
      </w:r>
      <w:r>
        <w:rPr>
          <w:rFonts w:hint="eastAsia"/>
        </w:rPr>
        <w:t>会将所有可以被缓存的</w:t>
      </w:r>
      <w:r>
        <w:rPr>
          <w:rFonts w:hint="eastAsia"/>
        </w:rPr>
        <w:t>select</w:t>
      </w:r>
      <w:r>
        <w:rPr>
          <w:rFonts w:hint="eastAsia"/>
        </w:rPr>
        <w:t>语句都缓存。如果存在不想使用缓存的</w:t>
      </w:r>
      <w:r>
        <w:rPr>
          <w:rFonts w:hint="eastAsia"/>
        </w:rPr>
        <w:t>SQL</w:t>
      </w:r>
      <w:r>
        <w:rPr>
          <w:rFonts w:hint="eastAsia"/>
        </w:rPr>
        <w:t>执行，</w:t>
      </w:r>
      <w:r>
        <w:t>则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SQL_NO_CACHE</w:t>
      </w:r>
      <w:r>
        <w:rPr>
          <w:rFonts w:hint="eastAsia"/>
        </w:rPr>
        <w:t>语法提示达到目的：</w:t>
      </w:r>
    </w:p>
    <w:p w:rsidR="00624777" w:rsidRDefault="001620BE" w:rsidP="00982AEA">
      <w:r>
        <w:rPr>
          <w:noProof/>
        </w:rPr>
        <w:lastRenderedPageBreak/>
        <w:drawing>
          <wp:inline distT="0" distB="0" distL="0" distR="0" wp14:anchorId="100131DF" wp14:editId="11E8CD3F">
            <wp:extent cx="5274310" cy="32486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1E" w:rsidRDefault="00E40E1E" w:rsidP="00982AEA"/>
    <w:p w:rsidR="00E40E1E" w:rsidRDefault="00E03DA3" w:rsidP="00E03DA3">
      <w:pPr>
        <w:pStyle w:val="1"/>
      </w:pPr>
      <w:r>
        <w:rPr>
          <w:rFonts w:hint="eastAsia"/>
        </w:rPr>
        <w:t>分表</w:t>
      </w:r>
    </w:p>
    <w:p w:rsidR="00E40E1E" w:rsidRDefault="00E40E1E" w:rsidP="00E03DA3">
      <w:pPr>
        <w:pStyle w:val="2"/>
      </w:pPr>
      <w:r>
        <w:rPr>
          <w:rFonts w:hint="eastAsia"/>
        </w:rPr>
        <w:t>分区，</w:t>
      </w:r>
      <w:r>
        <w:t>partition</w:t>
      </w:r>
    </w:p>
    <w:p w:rsidR="008E3BAE" w:rsidRPr="008E3BAE" w:rsidRDefault="008E3BAE" w:rsidP="008E3BAE">
      <w:r>
        <w:rPr>
          <w:rFonts w:hint="eastAsia"/>
        </w:rPr>
        <w:t>分表，水平分表，</w:t>
      </w:r>
      <w:r>
        <w:t>分裂</w:t>
      </w:r>
    </w:p>
    <w:p w:rsidR="00E40E1E" w:rsidRDefault="00E40E1E" w:rsidP="00982AEA"/>
    <w:p w:rsidR="00E40E1E" w:rsidRDefault="00E40E1E" w:rsidP="00982AEA">
      <w:r>
        <w:rPr>
          <w:rFonts w:hint="eastAsia"/>
        </w:rPr>
        <w:t>将某张表数据，</w:t>
      </w:r>
      <w:r>
        <w:t>分别</w:t>
      </w:r>
      <w:r>
        <w:rPr>
          <w:rFonts w:hint="eastAsia"/>
        </w:rPr>
        <w:t>存储到不同的区域中。</w:t>
      </w:r>
    </w:p>
    <w:p w:rsidR="005B0097" w:rsidRDefault="005B0097" w:rsidP="00982AEA">
      <w:r>
        <w:object w:dxaOrig="9315" w:dyaOrig="5956">
          <v:shape id="_x0000_i1029" type="#_x0000_t75" style="width:415pt;height:265.5pt" o:ole="">
            <v:imagedata r:id="rId33" o:title=""/>
          </v:shape>
          <o:OLEObject Type="Embed" ProgID="Visio.Drawing.15" ShapeID="_x0000_i1029" DrawAspect="Content" ObjectID="_1490594575" r:id="rId34"/>
        </w:object>
      </w:r>
    </w:p>
    <w:p w:rsidR="005B0097" w:rsidRDefault="005B0097" w:rsidP="00982AEA">
      <w:r>
        <w:rPr>
          <w:rFonts w:hint="eastAsia"/>
        </w:rPr>
        <w:t>其实：</w:t>
      </w:r>
      <w:r>
        <w:t>每个</w:t>
      </w:r>
      <w:r>
        <w:rPr>
          <w:rFonts w:hint="eastAsia"/>
        </w:rPr>
        <w:t>分区，</w:t>
      </w:r>
      <w:r>
        <w:t>就是</w:t>
      </w:r>
      <w:r>
        <w:rPr>
          <w:rFonts w:hint="eastAsia"/>
        </w:rPr>
        <w:t>独立的表。</w:t>
      </w:r>
      <w:r>
        <w:t>都</w:t>
      </w:r>
      <w:r>
        <w:rPr>
          <w:rFonts w:hint="eastAsia"/>
        </w:rPr>
        <w:t>要存储该分区数据的数据，</w:t>
      </w:r>
      <w:r>
        <w:t>索引</w:t>
      </w:r>
      <w:r>
        <w:rPr>
          <w:rFonts w:hint="eastAsia"/>
        </w:rPr>
        <w:t>等信息。</w:t>
      </w:r>
    </w:p>
    <w:p w:rsidR="005B0097" w:rsidRDefault="005B0097" w:rsidP="00982AEA"/>
    <w:p w:rsidR="005B0097" w:rsidRDefault="005B0097" w:rsidP="00982AEA">
      <w:r>
        <w:rPr>
          <w:rFonts w:hint="eastAsia"/>
        </w:rPr>
        <w:t>创建分区：</w:t>
      </w:r>
    </w:p>
    <w:p w:rsidR="005B0097" w:rsidRDefault="005B0097" w:rsidP="00982AEA">
      <w:r>
        <w:tab/>
      </w:r>
      <w:r>
        <w:rPr>
          <w:rFonts w:hint="eastAsia"/>
        </w:rPr>
        <w:t>在创建表时，</w:t>
      </w:r>
      <w:r>
        <w:t>指定</w:t>
      </w:r>
      <w:r>
        <w:rPr>
          <w:rFonts w:hint="eastAsia"/>
        </w:rPr>
        <w:t>分区的选项：</w:t>
      </w:r>
    </w:p>
    <w:p w:rsidR="005B0097" w:rsidRDefault="005B0097" w:rsidP="00982AEA"/>
    <w:p w:rsidR="005B0097" w:rsidRDefault="005B0097" w:rsidP="00982AEA">
      <w:r>
        <w:t xml:space="preserve">Create table </w:t>
      </w:r>
      <w:proofErr w:type="spellStart"/>
      <w:r>
        <w:t>table_name</w:t>
      </w:r>
      <w:proofErr w:type="spellEnd"/>
      <w:r>
        <w:t xml:space="preserve"> (</w:t>
      </w:r>
    </w:p>
    <w:p w:rsidR="005B0097" w:rsidRDefault="005B0097" w:rsidP="00982AEA">
      <w:r>
        <w:tab/>
      </w:r>
      <w:r>
        <w:rPr>
          <w:rFonts w:hint="eastAsia"/>
        </w:rPr>
        <w:t>定义</w:t>
      </w:r>
    </w:p>
    <w:p w:rsidR="005B0097" w:rsidRDefault="005B0097" w:rsidP="00982AEA">
      <w:r>
        <w:rPr>
          <w:rFonts w:hint="eastAsia"/>
        </w:rPr>
        <w:t>)</w:t>
      </w:r>
    </w:p>
    <w:p w:rsidR="005B0097" w:rsidRDefault="005B0097" w:rsidP="00982AEA">
      <w:r>
        <w:t xml:space="preserve">Partition by </w:t>
      </w:r>
      <w:r>
        <w:rPr>
          <w:rFonts w:hint="eastAsia"/>
        </w:rPr>
        <w:t>分区算法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参数</w:t>
      </w:r>
      <w:r>
        <w:t xml:space="preserve">) </w:t>
      </w:r>
      <w:r>
        <w:rPr>
          <w:rFonts w:hint="eastAsia"/>
        </w:rPr>
        <w:t>分区选项。</w:t>
      </w:r>
    </w:p>
    <w:p w:rsidR="00AA2C24" w:rsidRDefault="00AA2C24" w:rsidP="00982AEA"/>
    <w:p w:rsidR="00AA2C24" w:rsidRDefault="00AA2C24" w:rsidP="00982AEA">
      <w:r>
        <w:rPr>
          <w:noProof/>
        </w:rPr>
        <w:drawing>
          <wp:inline distT="0" distB="0" distL="0" distR="0" wp14:anchorId="7589E324" wp14:editId="07735683">
            <wp:extent cx="5274310" cy="1760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C1" w:rsidRDefault="00000BC1" w:rsidP="00982AEA">
      <w:r>
        <w:rPr>
          <w:noProof/>
        </w:rPr>
        <w:lastRenderedPageBreak/>
        <w:drawing>
          <wp:inline distT="0" distB="0" distL="0" distR="0" wp14:anchorId="359EE6A3" wp14:editId="26805C32">
            <wp:extent cx="5274310" cy="19227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C1" w:rsidRDefault="00000BC1" w:rsidP="00982AEA">
      <w:r>
        <w:rPr>
          <w:noProof/>
        </w:rPr>
        <w:drawing>
          <wp:inline distT="0" distB="0" distL="0" distR="0" wp14:anchorId="52F5A7B6" wp14:editId="53A70FDC">
            <wp:extent cx="5274310" cy="11550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C1" w:rsidRDefault="00000BC1" w:rsidP="00982AEA"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t>分区</w:t>
      </w:r>
      <w:r>
        <w:rPr>
          <w:rFonts w:hint="eastAsia"/>
        </w:rPr>
        <w:t>与存储引擎无关，是</w:t>
      </w:r>
      <w:r>
        <w:rPr>
          <w:rFonts w:hint="eastAsia"/>
        </w:rPr>
        <w:t>MySQL</w:t>
      </w:r>
      <w:r>
        <w:rPr>
          <w:rFonts w:hint="eastAsia"/>
        </w:rPr>
        <w:t>逻辑层完成的。</w:t>
      </w:r>
    </w:p>
    <w:p w:rsidR="00000BC1" w:rsidRDefault="00000BC1" w:rsidP="00982AEA">
      <w:r>
        <w:rPr>
          <w:rFonts w:hint="eastAsia"/>
        </w:rPr>
        <w:t>通过变量查看当前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是否支持分区：</w:t>
      </w:r>
    </w:p>
    <w:p w:rsidR="00000BC1" w:rsidRPr="00000BC1" w:rsidRDefault="00000BC1" w:rsidP="00982AEA">
      <w:r>
        <w:rPr>
          <w:noProof/>
        </w:rPr>
        <w:drawing>
          <wp:inline distT="0" distB="0" distL="0" distR="0" wp14:anchorId="18A4AB6E" wp14:editId="467C69B7">
            <wp:extent cx="5274310" cy="9855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4" w:rsidRDefault="00AA2C24" w:rsidP="00982AEA"/>
    <w:p w:rsidR="00AA2C24" w:rsidRDefault="00AA2C24" w:rsidP="00982AEA"/>
    <w:p w:rsidR="00AA2C24" w:rsidRDefault="00AA2C24" w:rsidP="00982AEA">
      <w:r>
        <w:rPr>
          <w:rFonts w:hint="eastAsia"/>
        </w:rPr>
        <w:t>分区算法：</w:t>
      </w:r>
    </w:p>
    <w:p w:rsidR="00AA2C24" w:rsidRDefault="00AA2C24" w:rsidP="00982AEA">
      <w:r>
        <w:tab/>
        <w:t>MySQL</w:t>
      </w:r>
      <w:r>
        <w:rPr>
          <w:rFonts w:hint="eastAsia"/>
        </w:rPr>
        <w:t>提供</w:t>
      </w:r>
      <w:r>
        <w:rPr>
          <w:rFonts w:hint="eastAsia"/>
        </w:rPr>
        <w:t>4</w:t>
      </w:r>
      <w:r>
        <w:rPr>
          <w:rFonts w:hint="eastAsia"/>
        </w:rPr>
        <w:t>种</w:t>
      </w:r>
    </w:p>
    <w:p w:rsidR="00AA2C24" w:rsidRDefault="00AA2C24" w:rsidP="00982AEA">
      <w:r>
        <w:tab/>
      </w:r>
      <w:r>
        <w:rPr>
          <w:rFonts w:hint="eastAsia"/>
        </w:rPr>
        <w:t>取余：</w:t>
      </w:r>
      <w:r>
        <w:t>Key</w:t>
      </w:r>
      <w:r>
        <w:rPr>
          <w:rFonts w:hint="eastAsia"/>
        </w:rPr>
        <w:t>，</w:t>
      </w:r>
      <w:r>
        <w:t>hash</w:t>
      </w:r>
    </w:p>
    <w:p w:rsidR="00AA2C24" w:rsidRDefault="00AA2C24" w:rsidP="00982AEA">
      <w:r>
        <w:tab/>
      </w:r>
      <w:r>
        <w:rPr>
          <w:rFonts w:hint="eastAsia"/>
        </w:rPr>
        <w:t>条件：</w:t>
      </w:r>
      <w:r>
        <w:t>List</w:t>
      </w:r>
      <w:r>
        <w:rPr>
          <w:rFonts w:hint="eastAsia"/>
        </w:rPr>
        <w:t>，</w:t>
      </w:r>
      <w:r>
        <w:rPr>
          <w:rFonts w:hint="eastAsia"/>
        </w:rPr>
        <w:t>range</w:t>
      </w:r>
    </w:p>
    <w:p w:rsidR="00AA2C24" w:rsidRDefault="00AA2C24" w:rsidP="00982AEA"/>
    <w:p w:rsidR="00F00C8F" w:rsidRDefault="00F00C8F" w:rsidP="00982AEA">
      <w:r>
        <w:rPr>
          <w:rFonts w:hint="eastAsia"/>
        </w:rPr>
        <w:t>提示，</w:t>
      </w:r>
      <w:r w:rsidRPr="00F00C8F">
        <w:rPr>
          <w:highlight w:val="yellow"/>
        </w:rPr>
        <w:t>参与</w:t>
      </w:r>
      <w:r w:rsidRPr="00F00C8F">
        <w:rPr>
          <w:rFonts w:hint="eastAsia"/>
          <w:highlight w:val="yellow"/>
        </w:rPr>
        <w:t>分区的参数字段需要为主键的一部分</w:t>
      </w:r>
      <w:r>
        <w:rPr>
          <w:rFonts w:hint="eastAsia"/>
        </w:rPr>
        <w:t>。</w:t>
      </w:r>
    </w:p>
    <w:p w:rsidR="00AA2C24" w:rsidRDefault="00000BC1" w:rsidP="00E03DA3">
      <w:pPr>
        <w:pStyle w:val="3"/>
      </w:pPr>
      <w:r>
        <w:rPr>
          <w:rFonts w:hint="eastAsia"/>
        </w:rPr>
        <w:t>KEY</w:t>
      </w:r>
      <w:r w:rsidR="00F00C8F">
        <w:t xml:space="preserve"> – </w:t>
      </w:r>
      <w:r w:rsidR="00F00C8F">
        <w:rPr>
          <w:rFonts w:hint="eastAsia"/>
        </w:rPr>
        <w:t>取余</w:t>
      </w:r>
    </w:p>
    <w:p w:rsidR="00000BC1" w:rsidRDefault="00000BC1" w:rsidP="00982AEA">
      <w:r>
        <w:tab/>
      </w:r>
      <w:r>
        <w:rPr>
          <w:rFonts w:hint="eastAsia"/>
        </w:rPr>
        <w:t>按照某个字段进行取余</w:t>
      </w:r>
    </w:p>
    <w:p w:rsidR="00000BC1" w:rsidRDefault="00000BC1" w:rsidP="00982AEA">
      <w:r>
        <w:rPr>
          <w:noProof/>
        </w:rPr>
        <w:lastRenderedPageBreak/>
        <w:drawing>
          <wp:inline distT="0" distB="0" distL="0" distR="0" wp14:anchorId="2ECA9389" wp14:editId="3165662B">
            <wp:extent cx="5274310" cy="1555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C1" w:rsidRDefault="00000BC1" w:rsidP="00E03DA3">
      <w:pPr>
        <w:pStyle w:val="3"/>
      </w:pPr>
      <w:r>
        <w:rPr>
          <w:rFonts w:hint="eastAsia"/>
        </w:rPr>
        <w:t>Hash</w:t>
      </w:r>
      <w:r w:rsidR="00F00C8F">
        <w:t xml:space="preserve"> – </w:t>
      </w:r>
      <w:r w:rsidR="00F00C8F">
        <w:rPr>
          <w:rFonts w:hint="eastAsia"/>
        </w:rPr>
        <w:t>取余</w:t>
      </w:r>
    </w:p>
    <w:p w:rsidR="00000BC1" w:rsidRDefault="00000BC1" w:rsidP="00982AEA">
      <w:r>
        <w:tab/>
      </w:r>
      <w:r>
        <w:rPr>
          <w:rFonts w:hint="eastAsia"/>
        </w:rPr>
        <w:t>按照某个表达式的值进行取余</w:t>
      </w:r>
    </w:p>
    <w:p w:rsidR="00162032" w:rsidRDefault="00162032" w:rsidP="00982AEA"/>
    <w:p w:rsidR="00162032" w:rsidRDefault="00162032" w:rsidP="00982AEA">
      <w:r>
        <w:rPr>
          <w:rFonts w:hint="eastAsia"/>
        </w:rPr>
        <w:t>学生表分区，按照生日的月份，</w:t>
      </w:r>
      <w:r>
        <w:t>划分</w:t>
      </w:r>
      <w:r>
        <w:rPr>
          <w:rFonts w:hint="eastAsia"/>
        </w:rPr>
        <w:t>到</w:t>
      </w:r>
      <w:r>
        <w:rPr>
          <w:rFonts w:hint="eastAsia"/>
        </w:rPr>
        <w:t>12</w:t>
      </w:r>
      <w:r>
        <w:rPr>
          <w:rFonts w:hint="eastAsia"/>
        </w:rPr>
        <w:t>个表中。</w:t>
      </w:r>
    </w:p>
    <w:p w:rsidR="00F00C8F" w:rsidRDefault="00F00C8F" w:rsidP="00982AEA">
      <w:r>
        <w:rPr>
          <w:noProof/>
        </w:rPr>
        <w:drawing>
          <wp:inline distT="0" distB="0" distL="0" distR="0" wp14:anchorId="6EDB076B" wp14:editId="134325E2">
            <wp:extent cx="5274310" cy="1630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8F" w:rsidRDefault="00F00C8F" w:rsidP="00982AEA"/>
    <w:p w:rsidR="00F00C8F" w:rsidRDefault="00F00C8F" w:rsidP="00982AEA"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F00C8F" w:rsidRDefault="00F00C8F" w:rsidP="00982AEA">
      <w:r>
        <w:t>K</w:t>
      </w:r>
      <w:r>
        <w:rPr>
          <w:rFonts w:hint="eastAsia"/>
        </w:rPr>
        <w:t>ey</w:t>
      </w:r>
      <w:r>
        <w:rPr>
          <w:rFonts w:hint="eastAsia"/>
        </w:rPr>
        <w:t>，</w:t>
      </w:r>
      <w:r>
        <w:t>hash</w:t>
      </w:r>
      <w:r>
        <w:rPr>
          <w:rFonts w:hint="eastAsia"/>
        </w:rPr>
        <w:t>都是取余算法，</w:t>
      </w:r>
      <w:r>
        <w:t>要求</w:t>
      </w:r>
      <w:r>
        <w:rPr>
          <w:rFonts w:hint="eastAsia"/>
        </w:rPr>
        <w:t>分区参数，</w:t>
      </w:r>
      <w:r>
        <w:t>返回</w:t>
      </w:r>
      <w:r>
        <w:rPr>
          <w:rFonts w:hint="eastAsia"/>
        </w:rPr>
        <w:t>的数据必须为整数。</w:t>
      </w:r>
    </w:p>
    <w:p w:rsidR="003D16E7" w:rsidRDefault="003D16E7" w:rsidP="00982AEA"/>
    <w:p w:rsidR="003D16E7" w:rsidRDefault="003D16E7" w:rsidP="00E03DA3">
      <w:pPr>
        <w:pStyle w:val="3"/>
      </w:pPr>
      <w:r>
        <w:t>L</w:t>
      </w:r>
      <w:r>
        <w:rPr>
          <w:rFonts w:hint="eastAsia"/>
        </w:rPr>
        <w:t>ist</w:t>
      </w:r>
      <w:r>
        <w:t xml:space="preserve"> – </w:t>
      </w:r>
      <w:r>
        <w:rPr>
          <w:rFonts w:hint="eastAsia"/>
        </w:rPr>
        <w:t>条件</w:t>
      </w:r>
      <w:r w:rsidR="00E139E2">
        <w:rPr>
          <w:rFonts w:hint="eastAsia"/>
        </w:rPr>
        <w:t xml:space="preserve"> </w:t>
      </w:r>
      <w:r w:rsidR="00E139E2">
        <w:t xml:space="preserve">– </w:t>
      </w:r>
      <w:r w:rsidR="00E139E2">
        <w:rPr>
          <w:rFonts w:hint="eastAsia"/>
        </w:rPr>
        <w:t>列表</w:t>
      </w:r>
    </w:p>
    <w:p w:rsidR="003D16E7" w:rsidRDefault="003D16E7" w:rsidP="003D16E7">
      <w:r>
        <w:rPr>
          <w:rFonts w:hint="eastAsia"/>
        </w:rPr>
        <w:t>需要指定的每个分区数据的存储条件。</w:t>
      </w:r>
    </w:p>
    <w:p w:rsidR="003D16E7" w:rsidRDefault="003D16E7" w:rsidP="003D16E7"/>
    <w:p w:rsidR="003D16E7" w:rsidRDefault="003D16E7" w:rsidP="003D16E7">
      <w:r>
        <w:rPr>
          <w:rFonts w:hint="eastAsia"/>
        </w:rPr>
        <w:t>按照生日中的月份，分成春夏秋冬四个分区。</w:t>
      </w:r>
    </w:p>
    <w:p w:rsidR="001A42C8" w:rsidRDefault="001A42C8" w:rsidP="003D16E7">
      <w:r>
        <w:rPr>
          <w:noProof/>
        </w:rPr>
        <w:lastRenderedPageBreak/>
        <w:drawing>
          <wp:inline distT="0" distB="0" distL="0" distR="0" wp14:anchorId="40E82AEB" wp14:editId="246F28DB">
            <wp:extent cx="5274310" cy="26003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C8" w:rsidRDefault="003C3374" w:rsidP="003D16E7">
      <w:r>
        <w:rPr>
          <w:noProof/>
        </w:rPr>
        <w:drawing>
          <wp:inline distT="0" distB="0" distL="0" distR="0" wp14:anchorId="5ADD39D7" wp14:editId="2FC2E7A8">
            <wp:extent cx="5274310" cy="1723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74" w:rsidRPr="003D16E7" w:rsidRDefault="0018332D" w:rsidP="003D16E7">
      <w:r>
        <w:t>L</w:t>
      </w:r>
      <w:r>
        <w:rPr>
          <w:rFonts w:hint="eastAsia"/>
        </w:rPr>
        <w:t>ist</w:t>
      </w:r>
      <w:r>
        <w:rPr>
          <w:rFonts w:hint="eastAsia"/>
        </w:rPr>
        <w:t>，条件依赖的数据时列表形式。</w:t>
      </w:r>
    </w:p>
    <w:p w:rsidR="005569D3" w:rsidRDefault="003D16E7" w:rsidP="00E03DA3">
      <w:pPr>
        <w:pStyle w:val="3"/>
      </w:pPr>
      <w:r>
        <w:t>R</w:t>
      </w:r>
      <w:r>
        <w:rPr>
          <w:rFonts w:hint="eastAsia"/>
        </w:rPr>
        <w:t>ange</w:t>
      </w:r>
      <w:r>
        <w:t xml:space="preserve"> - </w:t>
      </w:r>
      <w:r>
        <w:rPr>
          <w:rFonts w:hint="eastAsia"/>
        </w:rPr>
        <w:t>条件</w:t>
      </w:r>
      <w:r w:rsidR="00E139E2">
        <w:rPr>
          <w:rFonts w:hint="eastAsia"/>
        </w:rPr>
        <w:t xml:space="preserve"> </w:t>
      </w:r>
      <w:r w:rsidR="00E139E2">
        <w:t xml:space="preserve">– </w:t>
      </w:r>
      <w:r w:rsidR="00E139E2">
        <w:rPr>
          <w:rFonts w:hint="eastAsia"/>
        </w:rPr>
        <w:t>范围</w:t>
      </w:r>
    </w:p>
    <w:p w:rsidR="005569D3" w:rsidRDefault="005569D3" w:rsidP="005569D3">
      <w:r>
        <w:t>R</w:t>
      </w:r>
      <w:r>
        <w:rPr>
          <w:rFonts w:hint="eastAsia"/>
        </w:rPr>
        <w:t>ange</w:t>
      </w:r>
      <w:r>
        <w:rPr>
          <w:rFonts w:hint="eastAsia"/>
        </w:rPr>
        <w:t>：条件依赖的数据是一个条件表达式。</w:t>
      </w:r>
    </w:p>
    <w:p w:rsidR="0082068A" w:rsidRDefault="0082068A" w:rsidP="005569D3"/>
    <w:p w:rsidR="0082068A" w:rsidRDefault="0082068A" w:rsidP="005569D3">
      <w:r>
        <w:rPr>
          <w:rFonts w:hint="eastAsia"/>
        </w:rPr>
        <w:t>逻辑：</w:t>
      </w:r>
      <w:r>
        <w:t>按照</w:t>
      </w:r>
      <w:r>
        <w:rPr>
          <w:rFonts w:hint="eastAsia"/>
        </w:rPr>
        <w:t>生日的年份分成</w:t>
      </w:r>
    </w:p>
    <w:p w:rsidR="0082068A" w:rsidRDefault="0082068A" w:rsidP="005569D3">
      <w:r>
        <w:rPr>
          <w:noProof/>
        </w:rPr>
        <w:drawing>
          <wp:inline distT="0" distB="0" distL="0" distR="0" wp14:anchorId="7DF7133F" wp14:editId="27439518">
            <wp:extent cx="5274310" cy="2580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C1" w:rsidRDefault="003F00C1" w:rsidP="005569D3">
      <w:r>
        <w:rPr>
          <w:noProof/>
        </w:rPr>
        <w:lastRenderedPageBreak/>
        <w:drawing>
          <wp:inline distT="0" distB="0" distL="0" distR="0" wp14:anchorId="57D67365" wp14:editId="6FAF2AE7">
            <wp:extent cx="5274310" cy="18821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63" w:rsidRDefault="002F3B63" w:rsidP="005569D3"/>
    <w:p w:rsidR="002F3B63" w:rsidRDefault="002F3B63" w:rsidP="005569D3"/>
    <w:p w:rsidR="002F3B63" w:rsidRDefault="002F3B63" w:rsidP="00E03DA3">
      <w:pPr>
        <w:pStyle w:val="3"/>
      </w:pPr>
      <w:r>
        <w:rPr>
          <w:rFonts w:hint="eastAsia"/>
        </w:rPr>
        <w:t>管理分区语法</w:t>
      </w:r>
    </w:p>
    <w:p w:rsidR="002F3B63" w:rsidRDefault="002F3B63" w:rsidP="002F3B63"/>
    <w:p w:rsidR="002F3B63" w:rsidRDefault="002F3B63" w:rsidP="00E03DA3">
      <w:pPr>
        <w:pStyle w:val="4"/>
      </w:pPr>
      <w:r>
        <w:rPr>
          <w:rFonts w:hint="eastAsia"/>
        </w:rPr>
        <w:t>取余：</w:t>
      </w:r>
      <w:r>
        <w:t>key</w:t>
      </w:r>
      <w:r>
        <w:rPr>
          <w:rFonts w:hint="eastAsia"/>
        </w:rPr>
        <w:t>，</w:t>
      </w:r>
      <w:r>
        <w:t>hash</w:t>
      </w:r>
    </w:p>
    <w:p w:rsidR="002F3B63" w:rsidRDefault="002F3B63" w:rsidP="002F3B63">
      <w:r>
        <w:rPr>
          <w:rFonts w:hint="eastAsia"/>
        </w:rPr>
        <w:t>增加分区数量：</w:t>
      </w:r>
    </w:p>
    <w:p w:rsidR="009320F9" w:rsidRDefault="009320F9" w:rsidP="002F3B63">
      <w:r>
        <w:tab/>
        <w:t>Add partition N</w:t>
      </w:r>
    </w:p>
    <w:p w:rsidR="009320F9" w:rsidRDefault="009320F9" w:rsidP="002F3B63">
      <w:r>
        <w:rPr>
          <w:noProof/>
        </w:rPr>
        <w:drawing>
          <wp:inline distT="0" distB="0" distL="0" distR="0" wp14:anchorId="1BC4A5DC" wp14:editId="5B7C21FF">
            <wp:extent cx="5257800" cy="742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63" w:rsidRDefault="002F3B63" w:rsidP="002F3B63">
      <w:r>
        <w:rPr>
          <w:rFonts w:hint="eastAsia"/>
        </w:rPr>
        <w:t>减少分区数量：</w:t>
      </w:r>
    </w:p>
    <w:p w:rsidR="009320F9" w:rsidRDefault="009320F9" w:rsidP="002F3B63">
      <w:pPr>
        <w:rPr>
          <w:lang w:val="fr-FR"/>
        </w:rPr>
      </w:pPr>
      <w:r w:rsidRPr="009320F9">
        <w:rPr>
          <w:lang w:val="fr-FR"/>
        </w:rPr>
        <w:t>COALESCE</w:t>
      </w:r>
      <w:r>
        <w:rPr>
          <w:lang w:val="fr-FR"/>
        </w:rPr>
        <w:t xml:space="preserve"> partition N</w:t>
      </w:r>
    </w:p>
    <w:p w:rsidR="009320F9" w:rsidRDefault="009320F9" w:rsidP="002F3B63">
      <w:r>
        <w:rPr>
          <w:noProof/>
        </w:rPr>
        <w:drawing>
          <wp:inline distT="0" distB="0" distL="0" distR="0" wp14:anchorId="04E3EA9B" wp14:editId="44CF563E">
            <wp:extent cx="5274310" cy="2540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F9" w:rsidRDefault="009320F9" w:rsidP="002F3B63"/>
    <w:p w:rsidR="009320F9" w:rsidRDefault="009320F9" w:rsidP="002F3B63">
      <w:r>
        <w:rPr>
          <w:rFonts w:hint="eastAsia"/>
        </w:rPr>
        <w:t>采用取余算法的分区数量的修改，</w:t>
      </w:r>
      <w:r>
        <w:t>不会</w:t>
      </w:r>
      <w:r>
        <w:rPr>
          <w:rFonts w:hint="eastAsia"/>
        </w:rPr>
        <w:t>导致已有分区数据的丢失，</w:t>
      </w:r>
      <w:r>
        <w:t>需要</w:t>
      </w:r>
      <w:r>
        <w:rPr>
          <w:rFonts w:hint="eastAsia"/>
        </w:rPr>
        <w:t>重新分配数据到新大地分区。</w:t>
      </w:r>
    </w:p>
    <w:p w:rsidR="002F3B63" w:rsidRDefault="002F3B63" w:rsidP="002F3B63"/>
    <w:p w:rsidR="002F3B63" w:rsidRDefault="002F3B63" w:rsidP="002F3B63"/>
    <w:p w:rsidR="002F3B63" w:rsidRDefault="002F3B63" w:rsidP="00E03DA3">
      <w:pPr>
        <w:pStyle w:val="4"/>
      </w:pPr>
      <w:r>
        <w:rPr>
          <w:rFonts w:hint="eastAsia"/>
        </w:rPr>
        <w:t>条件：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t>range</w:t>
      </w:r>
    </w:p>
    <w:p w:rsidR="009320F9" w:rsidRDefault="009320F9" w:rsidP="009320F9">
      <w:r>
        <w:rPr>
          <w:rFonts w:hint="eastAsia"/>
        </w:rPr>
        <w:t>添加分区</w:t>
      </w:r>
    </w:p>
    <w:p w:rsidR="009320F9" w:rsidRDefault="009320F9" w:rsidP="009320F9">
      <w:r>
        <w:rPr>
          <w:noProof/>
        </w:rPr>
        <w:drawing>
          <wp:inline distT="0" distB="0" distL="0" distR="0" wp14:anchorId="7A34EC7F" wp14:editId="2989802B">
            <wp:extent cx="5274310" cy="546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F9" w:rsidRDefault="009320F9" w:rsidP="009320F9"/>
    <w:p w:rsidR="009320F9" w:rsidRDefault="009320F9" w:rsidP="009320F9">
      <w:r>
        <w:rPr>
          <w:rFonts w:hint="eastAsia"/>
        </w:rPr>
        <w:lastRenderedPageBreak/>
        <w:t>删除分区：</w:t>
      </w:r>
    </w:p>
    <w:p w:rsidR="009320F9" w:rsidRDefault="009320F9" w:rsidP="009320F9">
      <w:r>
        <w:t>D</w:t>
      </w:r>
      <w:r>
        <w:rPr>
          <w:rFonts w:hint="eastAsia"/>
        </w:rPr>
        <w:t>rop</w:t>
      </w:r>
      <w:r>
        <w:t xml:space="preserve"> partition </w:t>
      </w:r>
      <w:proofErr w:type="spellStart"/>
      <w:r>
        <w:t>partition_name</w:t>
      </w:r>
      <w:proofErr w:type="spellEnd"/>
      <w:r>
        <w:t>;</w:t>
      </w:r>
    </w:p>
    <w:p w:rsidR="009320F9" w:rsidRDefault="009320F9" w:rsidP="009320F9">
      <w:r>
        <w:rPr>
          <w:noProof/>
        </w:rPr>
        <w:drawing>
          <wp:inline distT="0" distB="0" distL="0" distR="0" wp14:anchorId="44E154CB" wp14:editId="08D0AC91">
            <wp:extent cx="5274310" cy="4616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F9" w:rsidRDefault="009320F9" w:rsidP="009320F9"/>
    <w:p w:rsidR="009320F9" w:rsidRDefault="009320F9" w:rsidP="009320F9">
      <w:r>
        <w:rPr>
          <w:rFonts w:hint="eastAsia"/>
        </w:rPr>
        <w:t>注意：</w:t>
      </w:r>
      <w:r>
        <w:t>删除</w:t>
      </w:r>
      <w:r>
        <w:rPr>
          <w:rFonts w:hint="eastAsia"/>
        </w:rPr>
        <w:t>条件算法的分区，</w:t>
      </w:r>
      <w:r>
        <w:t>导致</w:t>
      </w:r>
      <w:r>
        <w:rPr>
          <w:rFonts w:hint="eastAsia"/>
        </w:rPr>
        <w:t>分区数据丢失。</w:t>
      </w:r>
    </w:p>
    <w:p w:rsidR="00AE5E0B" w:rsidRDefault="00AE5E0B" w:rsidP="009320F9"/>
    <w:p w:rsidR="00AE5E0B" w:rsidRDefault="00AE5E0B" w:rsidP="009320F9"/>
    <w:p w:rsidR="00AE5E0B" w:rsidRDefault="00AE5E0B" w:rsidP="00E03DA3">
      <w:pPr>
        <w:pStyle w:val="3"/>
      </w:pPr>
      <w:r>
        <w:rPr>
          <w:rFonts w:hint="eastAsia"/>
        </w:rPr>
        <w:t>选择分区算法</w:t>
      </w:r>
    </w:p>
    <w:p w:rsidR="00AE5E0B" w:rsidRDefault="00AE5E0B" w:rsidP="00AE5E0B">
      <w:r>
        <w:rPr>
          <w:rFonts w:hint="eastAsia"/>
        </w:rPr>
        <w:t>平均分配</w:t>
      </w:r>
      <w:r>
        <w:rPr>
          <w:rFonts w:hint="eastAsia"/>
        </w:rPr>
        <w:t>:</w:t>
      </w:r>
      <w:r>
        <w:rPr>
          <w:rFonts w:hint="eastAsia"/>
        </w:rPr>
        <w:tab/>
      </w:r>
      <w:r>
        <w:t>就按照</w:t>
      </w:r>
      <w:r>
        <w:rPr>
          <w:rFonts w:hint="eastAsia"/>
        </w:rPr>
        <w:t>主键进行</w:t>
      </w:r>
      <w:r>
        <w:rPr>
          <w:rFonts w:hint="eastAsia"/>
        </w:rPr>
        <w:t>key</w:t>
      </w:r>
      <w:r>
        <w:t>(primary key)</w:t>
      </w:r>
      <w:r>
        <w:rPr>
          <w:rFonts w:hint="eastAsia"/>
        </w:rPr>
        <w:t>即可</w:t>
      </w:r>
      <w:r>
        <w:rPr>
          <w:rFonts w:hint="eastAsia"/>
        </w:rPr>
        <w:t>(</w:t>
      </w:r>
      <w:r>
        <w:rPr>
          <w:rFonts w:hint="eastAsia"/>
        </w:rPr>
        <w:t>非常常见</w:t>
      </w:r>
      <w:r>
        <w:rPr>
          <w:rFonts w:hint="eastAsia"/>
        </w:rPr>
        <w:t>)</w:t>
      </w:r>
    </w:p>
    <w:p w:rsidR="00AE5E0B" w:rsidRDefault="00AE5E0B" w:rsidP="00AE5E0B">
      <w:r>
        <w:rPr>
          <w:rFonts w:hint="eastAsia"/>
        </w:rPr>
        <w:t>按照某种业务逻辑分区：</w:t>
      </w:r>
      <w:r>
        <w:tab/>
      </w:r>
      <w:r>
        <w:rPr>
          <w:rFonts w:hint="eastAsia"/>
        </w:rPr>
        <w:t>选择那种最容易被筛选的字段，整数型</w:t>
      </w:r>
    </w:p>
    <w:p w:rsidR="00AE5E0B" w:rsidRDefault="00AE5E0B" w:rsidP="00AE5E0B"/>
    <w:p w:rsidR="00AE5E0B" w:rsidRDefault="00AE5E0B" w:rsidP="00AE5E0B"/>
    <w:p w:rsidR="00AE5E0B" w:rsidRDefault="00AE5E0B" w:rsidP="00AE5E0B"/>
    <w:p w:rsidR="00AE5E0B" w:rsidRDefault="00AE5E0B" w:rsidP="00AE5E0B">
      <w:pPr>
        <w:pStyle w:val="2"/>
      </w:pPr>
      <w:r>
        <w:rPr>
          <w:rFonts w:hint="eastAsia"/>
        </w:rPr>
        <w:t>分表，</w:t>
      </w:r>
      <w:r>
        <w:t>水平</w:t>
      </w:r>
      <w:r>
        <w:rPr>
          <w:rFonts w:hint="eastAsia"/>
        </w:rPr>
        <w:t>分表</w:t>
      </w:r>
    </w:p>
    <w:p w:rsidR="00AE5E0B" w:rsidRDefault="00AE5E0B" w:rsidP="00AE5E0B">
      <w:r>
        <w:rPr>
          <w:rFonts w:hint="eastAsia"/>
        </w:rPr>
        <w:t>创建结构相同的</w:t>
      </w:r>
      <w:r>
        <w:rPr>
          <w:rFonts w:hint="eastAsia"/>
        </w:rPr>
        <w:t>N</w:t>
      </w:r>
      <w:r>
        <w:rPr>
          <w:rFonts w:hint="eastAsia"/>
        </w:rPr>
        <w:t>个表；</w:t>
      </w:r>
    </w:p>
    <w:p w:rsidR="009F50CC" w:rsidRDefault="009F50CC" w:rsidP="00AE5E0B">
      <w:r>
        <w:rPr>
          <w:noProof/>
        </w:rPr>
        <w:lastRenderedPageBreak/>
        <w:drawing>
          <wp:inline distT="0" distB="0" distL="0" distR="0" wp14:anchorId="0B3AE6ED" wp14:editId="44387A4F">
            <wp:extent cx="4667250" cy="4600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C" w:rsidRDefault="009F50CC" w:rsidP="00AE5E0B">
      <w:r>
        <w:rPr>
          <w:rFonts w:hint="eastAsia"/>
        </w:rPr>
        <w:t>再创建用于管理学生</w:t>
      </w:r>
      <w:r>
        <w:rPr>
          <w:rFonts w:hint="eastAsia"/>
        </w:rPr>
        <w:t>ID</w:t>
      </w:r>
      <w:r>
        <w:rPr>
          <w:rFonts w:hint="eastAsia"/>
        </w:rPr>
        <w:t>的表：</w:t>
      </w:r>
    </w:p>
    <w:p w:rsidR="009F50CC" w:rsidRPr="009F50CC" w:rsidRDefault="009F50CC" w:rsidP="00AE5E0B">
      <w:r>
        <w:rPr>
          <w:noProof/>
        </w:rPr>
        <w:drawing>
          <wp:inline distT="0" distB="0" distL="0" distR="0" wp14:anchorId="01E95374" wp14:editId="7662312F">
            <wp:extent cx="3971925" cy="1000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CC" w:rsidRDefault="009F50CC" w:rsidP="00AE5E0B"/>
    <w:p w:rsidR="0040643F" w:rsidRDefault="009F50CC" w:rsidP="00AE5E0B">
      <w:r>
        <w:rPr>
          <w:rFonts w:hint="eastAsia"/>
        </w:rPr>
        <w:t>PHP</w:t>
      </w:r>
      <w:r>
        <w:rPr>
          <w:rFonts w:hint="eastAsia"/>
        </w:rPr>
        <w:t>客户端逻辑：</w:t>
      </w:r>
    </w:p>
    <w:p w:rsidR="009F50CC" w:rsidRDefault="009F50CC" w:rsidP="00AE5E0B">
      <w:r>
        <w:rPr>
          <w:noProof/>
        </w:rPr>
        <w:drawing>
          <wp:inline distT="0" distB="0" distL="0" distR="0" wp14:anchorId="1DBE2E0E" wp14:editId="12709309">
            <wp:extent cx="5274310" cy="15849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F5" w:rsidRDefault="009446F5" w:rsidP="00AE5E0B"/>
    <w:p w:rsidR="009446F5" w:rsidRDefault="009446F5" w:rsidP="00AE5E0B"/>
    <w:p w:rsidR="009446F5" w:rsidRDefault="009446F5" w:rsidP="009446F5">
      <w:pPr>
        <w:pStyle w:val="2"/>
      </w:pPr>
      <w:r>
        <w:lastRenderedPageBreak/>
        <w:t>M</w:t>
      </w:r>
      <w:r>
        <w:rPr>
          <w:rFonts w:hint="eastAsia"/>
        </w:rPr>
        <w:t>erge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mrg_</w:t>
      </w:r>
      <w:r>
        <w:t>myisam</w:t>
      </w:r>
      <w:proofErr w:type="spellEnd"/>
    </w:p>
    <w:p w:rsidR="009446F5" w:rsidRDefault="009446F5" w:rsidP="00AE5E0B">
      <w:r>
        <w:rPr>
          <w:noProof/>
        </w:rPr>
        <w:drawing>
          <wp:inline distT="0" distB="0" distL="0" distR="0" wp14:anchorId="09DD72AC" wp14:editId="0BDFBA36">
            <wp:extent cx="5274310" cy="10706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F5" w:rsidRDefault="009446F5" w:rsidP="00AE5E0B"/>
    <w:p w:rsidR="009446F5" w:rsidRDefault="009446F5" w:rsidP="00AE5E0B">
      <w:r>
        <w:rPr>
          <w:rFonts w:hint="eastAsia"/>
        </w:rPr>
        <w:t>MySQL</w:t>
      </w:r>
      <w:r>
        <w:rPr>
          <w:rFonts w:hint="eastAsia"/>
        </w:rPr>
        <w:t>提供一个可以将多个结构相同的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表，</w:t>
      </w:r>
      <w:r>
        <w:t>合并</w:t>
      </w:r>
      <w:r>
        <w:rPr>
          <w:rFonts w:hint="eastAsia"/>
        </w:rPr>
        <w:t>到一起的存储引擎：</w:t>
      </w:r>
    </w:p>
    <w:p w:rsidR="009446F5" w:rsidRDefault="00E03DA3" w:rsidP="00AE5E0B">
      <w:r>
        <w:object w:dxaOrig="10831" w:dyaOrig="8146">
          <v:shape id="_x0000_i1030" type="#_x0000_t75" style="width:415pt;height:312pt" o:ole="">
            <v:imagedata r:id="rId53" o:title=""/>
          </v:shape>
          <o:OLEObject Type="Embed" ProgID="Visio.Drawing.15" ShapeID="_x0000_i1030" DrawAspect="Content" ObjectID="_1490594576" r:id="rId54"/>
        </w:object>
      </w:r>
    </w:p>
    <w:p w:rsidR="00E03DA3" w:rsidRDefault="00E03DA3" w:rsidP="00AE5E0B"/>
    <w:p w:rsidR="00E03DA3" w:rsidRDefault="00E03DA3" w:rsidP="00AE5E0B"/>
    <w:p w:rsidR="00E03DA3" w:rsidRDefault="00E03DA3" w:rsidP="00E03DA3">
      <w:pPr>
        <w:pStyle w:val="2"/>
      </w:pPr>
      <w:r>
        <w:rPr>
          <w:rFonts w:hint="eastAsia"/>
        </w:rPr>
        <w:t>垂直分表</w:t>
      </w:r>
    </w:p>
    <w:p w:rsidR="00E03DA3" w:rsidRDefault="00E03DA3" w:rsidP="00E03DA3"/>
    <w:p w:rsidR="00E03DA3" w:rsidRDefault="00E03DA3" w:rsidP="00E03DA3">
      <w:r>
        <w:rPr>
          <w:rFonts w:hint="eastAsia"/>
        </w:rPr>
        <w:t>表中存在多个字段。</w:t>
      </w:r>
    </w:p>
    <w:p w:rsidR="00E03DA3" w:rsidRDefault="00E03DA3" w:rsidP="00E03DA3">
      <w:r>
        <w:rPr>
          <w:rFonts w:hint="eastAsia"/>
        </w:rPr>
        <w:t>常用字段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非常有字段</w:t>
      </w:r>
    </w:p>
    <w:p w:rsidR="006A0C37" w:rsidRDefault="006A0C37" w:rsidP="00E03DA3">
      <w:r>
        <w:rPr>
          <w:rFonts w:hint="eastAsia"/>
        </w:rPr>
        <w:t>主要目的，</w:t>
      </w:r>
      <w:r>
        <w:t>减少</w:t>
      </w:r>
      <w:r>
        <w:rPr>
          <w:rFonts w:hint="eastAsia"/>
        </w:rPr>
        <w:t>每条记录的长度。</w:t>
      </w:r>
    </w:p>
    <w:p w:rsidR="006A0C37" w:rsidRDefault="006A0C37" w:rsidP="00E03DA3">
      <w:r>
        <w:rPr>
          <w:rFonts w:hint="eastAsia"/>
        </w:rPr>
        <w:t>例如学生表可以分成：</w:t>
      </w:r>
    </w:p>
    <w:p w:rsidR="006A0C37" w:rsidRDefault="004D3C8E" w:rsidP="00E03DA3">
      <w:r>
        <w:rPr>
          <w:rFonts w:hint="eastAsia"/>
        </w:rPr>
        <w:t>基础表和额外表，两张表中记录为</w:t>
      </w:r>
      <w:r>
        <w:rPr>
          <w:rFonts w:hint="eastAsia"/>
        </w:rPr>
        <w:t>1:1</w:t>
      </w:r>
      <w:r>
        <w:rPr>
          <w:rFonts w:hint="eastAsia"/>
        </w:rPr>
        <w:t>的关系。</w:t>
      </w:r>
    </w:p>
    <w:p w:rsidR="004D3C8E" w:rsidRDefault="004D3C8E" w:rsidP="00E03DA3"/>
    <w:p w:rsidR="004D3C8E" w:rsidRDefault="004D3C8E" w:rsidP="00E03DA3"/>
    <w:p w:rsidR="006A0C37" w:rsidRDefault="006A0C37" w:rsidP="00E03DA3">
      <w:r>
        <w:rPr>
          <w:rFonts w:hint="eastAsia"/>
        </w:rPr>
        <w:lastRenderedPageBreak/>
        <w:t>基础信息表</w:t>
      </w:r>
    </w:p>
    <w:p w:rsidR="006A0C37" w:rsidRDefault="006A0C37" w:rsidP="00E03DA3">
      <w:proofErr w:type="spellStart"/>
      <w:r>
        <w:t>S</w:t>
      </w:r>
      <w:r>
        <w:rPr>
          <w:rFonts w:hint="eastAsia"/>
        </w:rPr>
        <w:t>tudent_</w:t>
      </w:r>
      <w:r>
        <w:t>base</w:t>
      </w:r>
      <w:proofErr w:type="spellEnd"/>
    </w:p>
    <w:p w:rsidR="004D3C8E" w:rsidRDefault="004D3C8E" w:rsidP="00E03DA3">
      <w:r>
        <w:t>I</w:t>
      </w:r>
      <w:r>
        <w:rPr>
          <w:rFonts w:hint="eastAsia"/>
        </w:rPr>
        <w:t>d</w:t>
      </w:r>
      <w:r>
        <w:tab/>
        <w:t>name</w:t>
      </w:r>
      <w:r>
        <w:tab/>
        <w:t>age</w:t>
      </w:r>
    </w:p>
    <w:p w:rsidR="006A0C37" w:rsidRDefault="006A0C37" w:rsidP="00E03DA3">
      <w:r>
        <w:rPr>
          <w:rFonts w:hint="eastAsia"/>
        </w:rPr>
        <w:t>额外信息表</w:t>
      </w:r>
    </w:p>
    <w:p w:rsidR="006A0C37" w:rsidRDefault="006A0C37" w:rsidP="00E03DA3">
      <w:proofErr w:type="spellStart"/>
      <w:r>
        <w:t>Student_extra</w:t>
      </w:r>
      <w:proofErr w:type="spellEnd"/>
    </w:p>
    <w:p w:rsidR="004D3C8E" w:rsidRDefault="004D3C8E" w:rsidP="00E03DA3">
      <w:r>
        <w:t>Id</w:t>
      </w:r>
      <w:r>
        <w:tab/>
      </w:r>
      <w:r>
        <w:rPr>
          <w:rFonts w:hint="eastAsia"/>
        </w:rPr>
        <w:t>籍贯</w:t>
      </w:r>
      <w:r>
        <w:tab/>
      </w:r>
      <w:r>
        <w:rPr>
          <w:rFonts w:hint="eastAsia"/>
        </w:rPr>
        <w:t>政治面貌</w:t>
      </w:r>
    </w:p>
    <w:p w:rsidR="0070478B" w:rsidRDefault="0070478B" w:rsidP="00E03DA3"/>
    <w:p w:rsidR="0070478B" w:rsidRDefault="0070478B" w:rsidP="0070478B">
      <w:pPr>
        <w:pStyle w:val="1"/>
      </w:pPr>
      <w:r>
        <w:rPr>
          <w:rFonts w:hint="eastAsia"/>
        </w:rPr>
        <w:t>架构层面</w:t>
      </w:r>
    </w:p>
    <w:p w:rsidR="0070478B" w:rsidRDefault="0070478B" w:rsidP="0070478B">
      <w:r>
        <w:rPr>
          <w:rFonts w:hint="eastAsia"/>
        </w:rPr>
        <w:t>不仅仅是用一台</w:t>
      </w:r>
      <w:r>
        <w:rPr>
          <w:rFonts w:hint="eastAsia"/>
        </w:rPr>
        <w:t>MySQL</w:t>
      </w:r>
    </w:p>
    <w:p w:rsidR="0070478B" w:rsidRDefault="0070478B" w:rsidP="0070478B">
      <w:r w:rsidRPr="0070478B">
        <w:rPr>
          <w:rFonts w:hint="eastAsia"/>
          <w:highlight w:val="yellow"/>
        </w:rPr>
        <w:t>主从复制</w:t>
      </w:r>
      <w:r>
        <w:rPr>
          <w:rFonts w:hint="eastAsia"/>
        </w:rPr>
        <w:t>：</w:t>
      </w:r>
    </w:p>
    <w:p w:rsidR="00165C36" w:rsidRDefault="00165C36" w:rsidP="0070478B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服务器内部支持复制功能，</w:t>
      </w:r>
      <w:r>
        <w:t>仅仅</w:t>
      </w:r>
      <w:r>
        <w:rPr>
          <w:rFonts w:hint="eastAsia"/>
        </w:rPr>
        <w:t>需要通过配置完成下面的拓扑结构。</w:t>
      </w:r>
    </w:p>
    <w:p w:rsidR="0070478B" w:rsidRDefault="0070478B" w:rsidP="0070478B">
      <w:r>
        <w:rPr>
          <w:rFonts w:hint="eastAsia"/>
        </w:rPr>
        <w:t>一主多从典型结果：</w:t>
      </w:r>
    </w:p>
    <w:p w:rsidR="0070478B" w:rsidRDefault="0070478B" w:rsidP="0070478B">
      <w:r>
        <w:object w:dxaOrig="5775" w:dyaOrig="6811">
          <v:shape id="_x0000_i1031" type="#_x0000_t75" style="width:289pt;height:340.5pt" o:ole="">
            <v:imagedata r:id="rId55" o:title=""/>
          </v:shape>
          <o:OLEObject Type="Embed" ProgID="Visio.Drawing.15" ShapeID="_x0000_i1031" DrawAspect="Content" ObjectID="_1490594577" r:id="rId56"/>
        </w:object>
      </w:r>
    </w:p>
    <w:p w:rsidR="0070478B" w:rsidRDefault="0070478B" w:rsidP="0070478B">
      <w:r>
        <w:rPr>
          <w:rFonts w:hint="eastAsia"/>
        </w:rPr>
        <w:t>读写分离，</w:t>
      </w:r>
      <w:r>
        <w:t>负载</w:t>
      </w:r>
      <w:r>
        <w:rPr>
          <w:rFonts w:hint="eastAsia"/>
        </w:rPr>
        <w:t>均衡</w:t>
      </w:r>
    </w:p>
    <w:p w:rsidR="00A70A29" w:rsidRDefault="00A70A29" w:rsidP="0070478B">
      <w:r>
        <w:object w:dxaOrig="13365" w:dyaOrig="7381">
          <v:shape id="_x0000_i1032" type="#_x0000_t75" style="width:415pt;height:229pt" o:ole="">
            <v:imagedata r:id="rId57" o:title=""/>
          </v:shape>
          <o:OLEObject Type="Embed" ProgID="Visio.Drawing.15" ShapeID="_x0000_i1032" DrawAspect="Content" ObjectID="_1490594578" r:id="rId58"/>
        </w:object>
      </w:r>
    </w:p>
    <w:p w:rsidR="00A70A29" w:rsidRDefault="00A70A29" w:rsidP="0070478B"/>
    <w:p w:rsidR="00A70A29" w:rsidRDefault="00A70A29" w:rsidP="0070478B">
      <w:r>
        <w:rPr>
          <w:rFonts w:hint="eastAsia"/>
        </w:rPr>
        <w:t>上面的架构可以提升整体服务器的效率，</w:t>
      </w:r>
      <w:r>
        <w:t>高性能</w:t>
      </w:r>
      <w:r>
        <w:rPr>
          <w:rFonts w:hint="eastAsia"/>
        </w:rPr>
        <w:t>。</w:t>
      </w:r>
    </w:p>
    <w:p w:rsidR="00A70A29" w:rsidRPr="00A70A29" w:rsidRDefault="00A70A29" w:rsidP="0070478B"/>
    <w:p w:rsidR="00A70A29" w:rsidRPr="00A70A29" w:rsidRDefault="00A70A29" w:rsidP="0070478B">
      <w:r>
        <w:rPr>
          <w:rFonts w:hint="eastAsia"/>
        </w:rPr>
        <w:t>同时，</w:t>
      </w:r>
      <w:r>
        <w:t>服务器</w:t>
      </w:r>
      <w:r>
        <w:rPr>
          <w:rFonts w:hint="eastAsia"/>
        </w:rPr>
        <w:t>架构需要保证</w:t>
      </w:r>
      <w:r>
        <w:rPr>
          <w:rFonts w:hint="eastAsia"/>
        </w:rPr>
        <w:t xml:space="preserve"> </w:t>
      </w:r>
      <w:r w:rsidRPr="00A70A29">
        <w:rPr>
          <w:rFonts w:hint="eastAsia"/>
          <w:color w:val="FF0000"/>
        </w:rPr>
        <w:t>高可用</w:t>
      </w:r>
      <w:r>
        <w:rPr>
          <w:rFonts w:hint="eastAsia"/>
        </w:rPr>
        <w:t>，</w:t>
      </w:r>
      <w:r>
        <w:rPr>
          <w:rFonts w:hint="eastAsia"/>
        </w:rPr>
        <w:t>7x24</w:t>
      </w:r>
      <w:r>
        <w:rPr>
          <w:rFonts w:hint="eastAsia"/>
        </w:rPr>
        <w:t>不宕机。</w:t>
      </w:r>
    </w:p>
    <w:p w:rsidR="0070478B" w:rsidRDefault="008819B8" w:rsidP="00E03DA3">
      <w:r>
        <w:object w:dxaOrig="8236" w:dyaOrig="6270">
          <v:shape id="_x0000_i1033" type="#_x0000_t75" style="width:412pt;height:313.5pt" o:ole="">
            <v:imagedata r:id="rId59" o:title=""/>
          </v:shape>
          <o:OLEObject Type="Embed" ProgID="Visio.Drawing.15" ShapeID="_x0000_i1033" DrawAspect="Content" ObjectID="_1490594579" r:id="rId60"/>
        </w:object>
      </w:r>
    </w:p>
    <w:p w:rsidR="008819B8" w:rsidRDefault="008819B8" w:rsidP="00E03DA3"/>
    <w:p w:rsidR="008819B8" w:rsidRDefault="008819B8" w:rsidP="008819B8">
      <w:pPr>
        <w:pStyle w:val="1"/>
      </w:pPr>
      <w:r>
        <w:lastRenderedPageBreak/>
        <w:t>SQL</w:t>
      </w:r>
    </w:p>
    <w:p w:rsidR="008819B8" w:rsidRDefault="008819B8" w:rsidP="008819B8">
      <w:r>
        <w:rPr>
          <w:rFonts w:hint="eastAsia"/>
        </w:rPr>
        <w:t>完成功能。</w:t>
      </w:r>
    </w:p>
    <w:p w:rsidR="008819B8" w:rsidRDefault="008819B8" w:rsidP="008819B8"/>
    <w:p w:rsidR="008819B8" w:rsidRDefault="008819B8" w:rsidP="008819B8">
      <w:r w:rsidRPr="008819B8">
        <w:rPr>
          <w:rFonts w:hint="eastAsia"/>
          <w:highlight w:val="yellow"/>
        </w:rPr>
        <w:t>并发性的</w:t>
      </w:r>
      <w:r w:rsidRPr="008819B8">
        <w:rPr>
          <w:highlight w:val="yellow"/>
        </w:rPr>
        <w:t>S</w:t>
      </w:r>
      <w:r w:rsidRPr="008819B8">
        <w:rPr>
          <w:rFonts w:hint="eastAsia"/>
          <w:highlight w:val="yellow"/>
        </w:rPr>
        <w:t>QL</w:t>
      </w:r>
    </w:p>
    <w:p w:rsidR="008819B8" w:rsidRDefault="008819B8" w:rsidP="008819B8">
      <w:r>
        <w:rPr>
          <w:rFonts w:hint="eastAsia"/>
        </w:rPr>
        <w:t>少用（不用）多表操作（</w:t>
      </w:r>
      <w:proofErr w:type="spellStart"/>
      <w:r>
        <w:t>subquery</w:t>
      </w:r>
      <w:proofErr w:type="spellEnd"/>
      <w:r>
        <w:rPr>
          <w:rFonts w:hint="eastAsia"/>
        </w:rPr>
        <w:t>，</w:t>
      </w:r>
      <w:r>
        <w:t>join</w:t>
      </w:r>
      <w:r>
        <w:rPr>
          <w:rFonts w:hint="eastAsia"/>
        </w:rPr>
        <w:t>）</w:t>
      </w:r>
    </w:p>
    <w:p w:rsidR="008819B8" w:rsidRDefault="008819B8" w:rsidP="008819B8">
      <w:r>
        <w:rPr>
          <w:rFonts w:hint="eastAsia"/>
        </w:rPr>
        <w:t>将复杂的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拆分多次执行。</w:t>
      </w:r>
    </w:p>
    <w:p w:rsidR="008819B8" w:rsidRDefault="008819B8" w:rsidP="008819B8">
      <w:r>
        <w:rPr>
          <w:rFonts w:hint="eastAsia"/>
        </w:rPr>
        <w:t>商品，</w:t>
      </w:r>
      <w:r>
        <w:t>分类</w:t>
      </w:r>
      <w:r>
        <w:rPr>
          <w:rFonts w:hint="eastAsia"/>
        </w:rPr>
        <w:t>：</w:t>
      </w:r>
    </w:p>
    <w:p w:rsidR="008819B8" w:rsidRDefault="008819B8" w:rsidP="008819B8">
      <w:r>
        <w:t>S</w:t>
      </w:r>
      <w:r>
        <w:rPr>
          <w:rFonts w:hint="eastAsia"/>
        </w:rPr>
        <w:t xml:space="preserve">elect </w:t>
      </w:r>
      <w:r>
        <w:t>* from category;</w:t>
      </w:r>
      <w:r>
        <w:rPr>
          <w:rFonts w:hint="eastAsia"/>
        </w:rPr>
        <w:t>分类列表</w:t>
      </w:r>
    </w:p>
    <w:p w:rsidR="008819B8" w:rsidRDefault="008819B8" w:rsidP="008819B8">
      <w:r>
        <w:t xml:space="preserve">Select </w:t>
      </w:r>
      <w:proofErr w:type="spellStart"/>
      <w:r>
        <w:t>cat_id</w:t>
      </w:r>
      <w:proofErr w:type="spellEnd"/>
      <w:r>
        <w:t>, count(*) from goods group by goods;</w:t>
      </w:r>
      <w:r>
        <w:rPr>
          <w:rFonts w:hint="eastAsia"/>
        </w:rPr>
        <w:t>分类对应的商品数量</w:t>
      </w:r>
      <w:r w:rsidR="00842A7F">
        <w:rPr>
          <w:rFonts w:hint="eastAsia"/>
        </w:rPr>
        <w:t>。</w:t>
      </w:r>
    </w:p>
    <w:p w:rsidR="00842A7F" w:rsidRDefault="00842A7F" w:rsidP="008819B8"/>
    <w:p w:rsidR="00842A7F" w:rsidRDefault="00842A7F" w:rsidP="008819B8">
      <w:r w:rsidRPr="00842A7F">
        <w:rPr>
          <w:rFonts w:hint="eastAsia"/>
          <w:highlight w:val="yellow"/>
        </w:rPr>
        <w:t>如果查询很原子（</w:t>
      </w:r>
      <w:r w:rsidRPr="00842A7F">
        <w:rPr>
          <w:highlight w:val="yellow"/>
        </w:rPr>
        <w:t>很小</w:t>
      </w:r>
      <w:r w:rsidRPr="00842A7F">
        <w:rPr>
          <w:rFonts w:hint="eastAsia"/>
          <w:highlight w:val="yellow"/>
        </w:rPr>
        <w:t>）</w:t>
      </w:r>
      <w:r w:rsidRPr="00842A7F">
        <w:rPr>
          <w:highlight w:val="yellow"/>
        </w:rPr>
        <w:t>，会</w:t>
      </w:r>
      <w:r w:rsidRPr="00842A7F">
        <w:rPr>
          <w:rFonts w:hint="eastAsia"/>
          <w:highlight w:val="yellow"/>
        </w:rPr>
        <w:t>增加查询缓存的利用率</w:t>
      </w:r>
    </w:p>
    <w:p w:rsidR="00842A7F" w:rsidRDefault="00842A7F" w:rsidP="008819B8"/>
    <w:p w:rsidR="00710450" w:rsidRDefault="00710450" w:rsidP="008819B8">
      <w:r w:rsidRPr="00710450">
        <w:rPr>
          <w:rFonts w:hint="eastAsia"/>
          <w:highlight w:val="yellow"/>
        </w:rPr>
        <w:t>大量数据的插入</w:t>
      </w:r>
    </w:p>
    <w:p w:rsidR="00710450" w:rsidRDefault="00710450" w:rsidP="008819B8">
      <w:r>
        <w:rPr>
          <w:rFonts w:hint="eastAsia"/>
        </w:rPr>
        <w:t>多条</w:t>
      </w:r>
      <w:r>
        <w:rPr>
          <w:rFonts w:hint="eastAsia"/>
        </w:rPr>
        <w:t xml:space="preserve"> </w:t>
      </w:r>
      <w:r>
        <w:t>insert</w:t>
      </w:r>
    </w:p>
    <w:p w:rsidR="00710450" w:rsidRDefault="00710450" w:rsidP="008819B8">
      <w:r>
        <w:t>Load data into table</w:t>
      </w:r>
    </w:p>
    <w:p w:rsidR="00710450" w:rsidRDefault="00710450" w:rsidP="008819B8">
      <w:r>
        <w:rPr>
          <w:rFonts w:hint="eastAsia"/>
        </w:rPr>
        <w:t>建议，</w:t>
      </w:r>
      <w:r>
        <w:t>先</w:t>
      </w:r>
      <w:r>
        <w:rPr>
          <w:rFonts w:hint="eastAsia"/>
        </w:rPr>
        <w:t>关闭约束及索引，</w:t>
      </w:r>
      <w:r>
        <w:t>完成</w:t>
      </w:r>
      <w:r>
        <w:rPr>
          <w:rFonts w:hint="eastAsia"/>
        </w:rPr>
        <w:t>数据插入，</w:t>
      </w:r>
      <w:r>
        <w:t>再</w:t>
      </w:r>
      <w:r>
        <w:rPr>
          <w:rFonts w:hint="eastAsia"/>
        </w:rPr>
        <w:t>重新生成索引及约束。</w:t>
      </w:r>
    </w:p>
    <w:p w:rsidR="00C233DC" w:rsidRDefault="00C233DC" w:rsidP="008819B8">
      <w:r>
        <w:rPr>
          <w:rFonts w:hint="eastAsia"/>
        </w:rPr>
        <w:t>针对于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：</w:t>
      </w:r>
    </w:p>
    <w:p w:rsidR="00C233DC" w:rsidRDefault="00C233DC" w:rsidP="008819B8">
      <w:r>
        <w:tab/>
        <w:t xml:space="preserve">Alter table </w:t>
      </w:r>
      <w:proofErr w:type="spellStart"/>
      <w:r>
        <w:t>table_name</w:t>
      </w:r>
      <w:proofErr w:type="spellEnd"/>
      <w:r>
        <w:t xml:space="preserve"> disable keys; </w:t>
      </w:r>
      <w:r>
        <w:rPr>
          <w:rFonts w:hint="eastAsia"/>
        </w:rPr>
        <w:t>禁用索引约束</w:t>
      </w:r>
    </w:p>
    <w:p w:rsidR="00C233DC" w:rsidRDefault="00C233DC" w:rsidP="008819B8">
      <w:r>
        <w:rPr>
          <w:rFonts w:hint="eastAsia"/>
        </w:rPr>
        <w:t>大量数据插入</w:t>
      </w:r>
    </w:p>
    <w:p w:rsidR="00C233DC" w:rsidRDefault="00C233DC" w:rsidP="008819B8">
      <w:r>
        <w:tab/>
        <w:t xml:space="preserve">Alter table </w:t>
      </w:r>
      <w:proofErr w:type="spellStart"/>
      <w:r>
        <w:t>table_name</w:t>
      </w:r>
      <w:proofErr w:type="spellEnd"/>
      <w:r>
        <w:t xml:space="preserve"> enable keys; </w:t>
      </w:r>
      <w:r>
        <w:rPr>
          <w:rFonts w:hint="eastAsia"/>
        </w:rPr>
        <w:t>启用</w:t>
      </w:r>
    </w:p>
    <w:p w:rsidR="00C233DC" w:rsidRDefault="00C233DC" w:rsidP="008819B8"/>
    <w:p w:rsidR="00C233DC" w:rsidRDefault="00C233DC" w:rsidP="008819B8">
      <w:r>
        <w:rPr>
          <w:rFonts w:hint="eastAsia"/>
        </w:rPr>
        <w:t>针对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：</w:t>
      </w:r>
    </w:p>
    <w:p w:rsidR="00C233DC" w:rsidRDefault="00C233DC" w:rsidP="008819B8">
      <w:r>
        <w:tab/>
        <w:t xml:space="preserve">Drop index, drop constraint </w:t>
      </w:r>
      <w:r>
        <w:rPr>
          <w:rFonts w:hint="eastAsia"/>
        </w:rPr>
        <w:t>要保留主键</w:t>
      </w:r>
    </w:p>
    <w:p w:rsidR="00C233DC" w:rsidRDefault="00C233DC" w:rsidP="008819B8">
      <w:r>
        <w:tab/>
        <w:t xml:space="preserve">Begin </w:t>
      </w:r>
      <w:proofErr w:type="spellStart"/>
      <w:r>
        <w:t>transaction|set</w:t>
      </w:r>
      <w:proofErr w:type="spellEnd"/>
      <w:r>
        <w:t xml:space="preserve"> </w:t>
      </w:r>
      <w:proofErr w:type="spellStart"/>
      <w:r>
        <w:t>autocommit</w:t>
      </w:r>
      <w:proofErr w:type="spellEnd"/>
      <w:r>
        <w:t>=0;</w:t>
      </w:r>
    </w:p>
    <w:p w:rsidR="00C233DC" w:rsidRDefault="00C233DC" w:rsidP="008819B8">
      <w:r>
        <w:tab/>
      </w:r>
      <w:r>
        <w:rPr>
          <w:rFonts w:hint="eastAsia"/>
        </w:rPr>
        <w:t>[</w:t>
      </w:r>
      <w:r>
        <w:rPr>
          <w:rFonts w:hint="eastAsia"/>
        </w:rPr>
        <w:t>数据本身已经按照主键值排序</w:t>
      </w:r>
      <w:r>
        <w:rPr>
          <w:rFonts w:hint="eastAsia"/>
        </w:rPr>
        <w:t>]</w:t>
      </w:r>
    </w:p>
    <w:p w:rsidR="00C233DC" w:rsidRDefault="00C233DC" w:rsidP="008819B8">
      <w:r>
        <w:tab/>
      </w:r>
      <w:r>
        <w:rPr>
          <w:rFonts w:hint="eastAsia"/>
        </w:rPr>
        <w:t>大量的插入</w:t>
      </w:r>
    </w:p>
    <w:p w:rsidR="00C233DC" w:rsidRDefault="00C233DC" w:rsidP="008819B8">
      <w:r>
        <w:tab/>
        <w:t>Commit</w:t>
      </w:r>
      <w:r>
        <w:rPr>
          <w:rFonts w:hint="eastAsia"/>
        </w:rPr>
        <w:t>;</w:t>
      </w:r>
    </w:p>
    <w:p w:rsidR="00C233DC" w:rsidRDefault="00C233DC" w:rsidP="008819B8">
      <w:r>
        <w:tab/>
        <w:t>Add index, add constraint</w:t>
      </w:r>
    </w:p>
    <w:p w:rsidR="008819B8" w:rsidRDefault="008819B8" w:rsidP="008819B8"/>
    <w:p w:rsidR="00C233DC" w:rsidRDefault="00C233DC" w:rsidP="008819B8"/>
    <w:p w:rsidR="00C233DC" w:rsidRDefault="00C233DC" w:rsidP="008819B8">
      <w:r>
        <w:t>I</w:t>
      </w:r>
      <w:r>
        <w:rPr>
          <w:rFonts w:hint="eastAsia"/>
        </w:rPr>
        <w:t>nsert</w:t>
      </w:r>
      <w:r>
        <w:t xml:space="preserve"> into </w:t>
      </w:r>
      <w:proofErr w:type="spellStart"/>
      <w:r>
        <w:t>table_name</w:t>
      </w:r>
      <w:proofErr w:type="spellEnd"/>
      <w:r>
        <w:t xml:space="preserve"> values ();</w:t>
      </w:r>
    </w:p>
    <w:p w:rsidR="00C233DC" w:rsidRDefault="00C233DC" w:rsidP="00C233DC">
      <w:r>
        <w:t>I</w:t>
      </w:r>
      <w:r>
        <w:rPr>
          <w:rFonts w:hint="eastAsia"/>
        </w:rPr>
        <w:t>nsert</w:t>
      </w:r>
      <w:r>
        <w:t xml:space="preserve"> into </w:t>
      </w:r>
      <w:proofErr w:type="spellStart"/>
      <w:r>
        <w:t>table_name</w:t>
      </w:r>
      <w:proofErr w:type="spellEnd"/>
      <w:r>
        <w:t xml:space="preserve"> values ();</w:t>
      </w:r>
    </w:p>
    <w:p w:rsidR="00C233DC" w:rsidRPr="00C233DC" w:rsidRDefault="00C233DC" w:rsidP="008819B8">
      <w:r>
        <w:t>I</w:t>
      </w:r>
      <w:r>
        <w:rPr>
          <w:rFonts w:hint="eastAsia"/>
        </w:rPr>
        <w:t>nsert</w:t>
      </w:r>
      <w:r>
        <w:t xml:space="preserve"> into </w:t>
      </w:r>
      <w:proofErr w:type="spellStart"/>
      <w:r>
        <w:t>table_name</w:t>
      </w:r>
      <w:proofErr w:type="spellEnd"/>
      <w:r>
        <w:t xml:space="preserve"> values ();</w:t>
      </w:r>
    </w:p>
    <w:p w:rsidR="00C233DC" w:rsidRDefault="00C233DC" w:rsidP="00C233DC">
      <w:r>
        <w:t>I</w:t>
      </w:r>
      <w:r>
        <w:rPr>
          <w:rFonts w:hint="eastAsia"/>
        </w:rPr>
        <w:t>nsert</w:t>
      </w:r>
      <w:r>
        <w:t xml:space="preserve"> into </w:t>
      </w:r>
      <w:proofErr w:type="spellStart"/>
      <w:r>
        <w:t>table_name</w:t>
      </w:r>
      <w:proofErr w:type="spellEnd"/>
      <w:r>
        <w:t xml:space="preserve"> values ();</w:t>
      </w:r>
    </w:p>
    <w:p w:rsidR="00C233DC" w:rsidRDefault="00CC7A03" w:rsidP="00C233DC">
      <w:r>
        <w:rPr>
          <w:rFonts w:hint="eastAsia"/>
        </w:rPr>
        <w:t>PK</w:t>
      </w:r>
    </w:p>
    <w:p w:rsidR="00C233DC" w:rsidRPr="00C233DC" w:rsidRDefault="00C233DC" w:rsidP="00C233DC">
      <w:r>
        <w:t>I</w:t>
      </w:r>
      <w:r>
        <w:rPr>
          <w:rFonts w:hint="eastAsia"/>
        </w:rPr>
        <w:t>nsert</w:t>
      </w:r>
      <w:r>
        <w:t xml:space="preserve"> into </w:t>
      </w:r>
      <w:proofErr w:type="spellStart"/>
      <w:r>
        <w:t>table_name</w:t>
      </w:r>
      <w:proofErr w:type="spellEnd"/>
      <w:r>
        <w:t xml:space="preserve"> values (), (), (), (), ();</w:t>
      </w:r>
    </w:p>
    <w:p w:rsidR="00C233DC" w:rsidRDefault="00CC7A03" w:rsidP="008819B8">
      <w:r>
        <w:rPr>
          <w:rFonts w:hint="eastAsia"/>
        </w:rPr>
        <w:t>区分与每条记录的长度，</w:t>
      </w:r>
      <w:r>
        <w:t>以</w:t>
      </w:r>
      <w:r>
        <w:rPr>
          <w:rFonts w:hint="eastAsia"/>
        </w:rPr>
        <w:t>10</w:t>
      </w:r>
      <w:r>
        <w:rPr>
          <w:rFonts w:hint="eastAsia"/>
        </w:rPr>
        <w:t>量级为单位即可，</w:t>
      </w:r>
      <w:r>
        <w:t>不要</w:t>
      </w:r>
      <w:r>
        <w:rPr>
          <w:rFonts w:hint="eastAsia"/>
        </w:rPr>
        <w:t>过多。</w:t>
      </w:r>
    </w:p>
    <w:p w:rsidR="00CC7A03" w:rsidRPr="00C233DC" w:rsidRDefault="00CC7A03" w:rsidP="008819B8">
      <w:r>
        <w:rPr>
          <w:rFonts w:hint="eastAsia"/>
        </w:rPr>
        <w:t>多次执行相同结构别忘了</w:t>
      </w:r>
      <w:r>
        <w:rPr>
          <w:rFonts w:hint="eastAsia"/>
        </w:rPr>
        <w:t>pr</w:t>
      </w:r>
      <w:r>
        <w:t>e</w:t>
      </w:r>
      <w:r>
        <w:rPr>
          <w:rFonts w:hint="eastAsia"/>
        </w:rPr>
        <w:t>pare</w:t>
      </w:r>
      <w:r>
        <w:rPr>
          <w:rFonts w:hint="eastAsia"/>
        </w:rPr>
        <w:t>预编译的执行方式。</w:t>
      </w:r>
    </w:p>
    <w:p w:rsidR="008819B8" w:rsidRDefault="008819B8" w:rsidP="00E03DA3"/>
    <w:p w:rsidR="0070478B" w:rsidRDefault="0070478B" w:rsidP="00E03DA3"/>
    <w:p w:rsidR="0070478B" w:rsidRDefault="00A32E67" w:rsidP="00E03DA3">
      <w:r w:rsidRPr="00A32E67">
        <w:rPr>
          <w:rFonts w:hint="eastAsia"/>
          <w:highlight w:val="yellow"/>
        </w:rPr>
        <w:t>分页</w:t>
      </w:r>
    </w:p>
    <w:p w:rsidR="00A32E67" w:rsidRDefault="00A32E67" w:rsidP="00E03DA3">
      <w:r>
        <w:t>L</w:t>
      </w:r>
      <w:r>
        <w:rPr>
          <w:rFonts w:hint="eastAsia"/>
        </w:rPr>
        <w:t>imit</w:t>
      </w:r>
      <w:r>
        <w:t xml:space="preserve"> offset, size;</w:t>
      </w:r>
    </w:p>
    <w:p w:rsidR="00A32E67" w:rsidRDefault="00A32E67" w:rsidP="00E03DA3"/>
    <w:p w:rsidR="00A32E67" w:rsidRDefault="00A32E67" w:rsidP="00E03DA3">
      <w:r>
        <w:t>Size = 10;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32E67" w:rsidTr="00A32E67">
        <w:tc>
          <w:tcPr>
            <w:tcW w:w="4148" w:type="dxa"/>
          </w:tcPr>
          <w:p w:rsidR="00A32E67" w:rsidRDefault="00D51A41" w:rsidP="00E03DA3">
            <w:r>
              <w:t>P</w:t>
            </w:r>
            <w:r w:rsidR="00A32E67">
              <w:rPr>
                <w:rFonts w:hint="eastAsia"/>
              </w:rPr>
              <w:t>age</w:t>
            </w:r>
          </w:p>
        </w:tc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offset</w:t>
            </w:r>
          </w:p>
        </w:tc>
      </w:tr>
      <w:tr w:rsidR="00A32E67" w:rsidTr="00A32E67"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40, 10</w:t>
            </w:r>
          </w:p>
        </w:tc>
      </w:tr>
      <w:tr w:rsidR="00A32E67" w:rsidTr="00A32E67"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50</w:t>
            </w:r>
          </w:p>
        </w:tc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490, 10</w:t>
            </w:r>
          </w:p>
        </w:tc>
      </w:tr>
      <w:tr w:rsidR="00A32E67" w:rsidTr="00A32E67"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5000</w:t>
            </w:r>
          </w:p>
        </w:tc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4990, 10</w:t>
            </w:r>
          </w:p>
        </w:tc>
      </w:tr>
      <w:tr w:rsidR="00A32E67" w:rsidTr="00A32E67"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500000</w:t>
            </w:r>
          </w:p>
        </w:tc>
        <w:tc>
          <w:tcPr>
            <w:tcW w:w="4148" w:type="dxa"/>
          </w:tcPr>
          <w:p w:rsidR="00A32E67" w:rsidRDefault="00A32E67" w:rsidP="00E03DA3">
            <w:r>
              <w:rPr>
                <w:rFonts w:hint="eastAsia"/>
              </w:rPr>
              <w:t>499990, 10</w:t>
            </w:r>
          </w:p>
        </w:tc>
      </w:tr>
    </w:tbl>
    <w:p w:rsidR="00A32E67" w:rsidRDefault="00A32E67" w:rsidP="00E03DA3"/>
    <w:p w:rsidR="00A32E67" w:rsidRDefault="00A32E67" w:rsidP="00E03DA3">
      <w:r>
        <w:t>L</w:t>
      </w:r>
      <w:r>
        <w:rPr>
          <w:rFonts w:hint="eastAsia"/>
        </w:rPr>
        <w:t xml:space="preserve">imit </w:t>
      </w:r>
      <w:r>
        <w:rPr>
          <w:rFonts w:hint="eastAsia"/>
        </w:rPr>
        <w:t>的使用，</w:t>
      </w:r>
      <w:r>
        <w:t>会</w:t>
      </w:r>
      <w:r>
        <w:rPr>
          <w:rFonts w:hint="eastAsia"/>
        </w:rPr>
        <w:t>大大提升无效数据的检索（</w:t>
      </w:r>
      <w:r>
        <w:t>被</w:t>
      </w:r>
      <w:r>
        <w:rPr>
          <w:rFonts w:hint="eastAsia"/>
        </w:rPr>
        <w:t>跳过）</w:t>
      </w:r>
      <w:r>
        <w:t>。</w:t>
      </w:r>
    </w:p>
    <w:p w:rsidR="00A32E67" w:rsidRDefault="00A32E67" w:rsidP="00E03DA3"/>
    <w:p w:rsidR="00A32E67" w:rsidRDefault="00A32E67" w:rsidP="00E03DA3">
      <w:r>
        <w:rPr>
          <w:rFonts w:hint="eastAsia"/>
        </w:rPr>
        <w:t>应该使用条件等过滤方式，</w:t>
      </w:r>
      <w:r>
        <w:t>将</w:t>
      </w:r>
      <w:r>
        <w:rPr>
          <w:rFonts w:hint="eastAsia"/>
        </w:rPr>
        <w:t>检索到的数据尽可能精确定位到需要的数据上。</w:t>
      </w:r>
    </w:p>
    <w:p w:rsidR="00A32E67" w:rsidRDefault="00A32E67" w:rsidP="00E03DA3">
      <w:r>
        <w:rPr>
          <w:rFonts w:hint="eastAsia"/>
        </w:rPr>
        <w:t>例如分页：</w:t>
      </w:r>
    </w:p>
    <w:p w:rsidR="00A32E67" w:rsidRDefault="00D51A41" w:rsidP="00E03DA3">
      <w:r>
        <w:t>L</w:t>
      </w:r>
      <w:r>
        <w:rPr>
          <w:rFonts w:hint="eastAsia"/>
        </w:rPr>
        <w:t>imit</w:t>
      </w:r>
      <w:r>
        <w:t xml:space="preserve"> size;</w:t>
      </w:r>
    </w:p>
    <w:p w:rsidR="00D51A41" w:rsidRDefault="00D51A41" w:rsidP="00E03DA3"/>
    <w:p w:rsidR="00D51A41" w:rsidRDefault="00D51A41" w:rsidP="00E03DA3">
      <w:r w:rsidRPr="00915E40">
        <w:rPr>
          <w:highlight w:val="yellow"/>
        </w:rPr>
        <w:t xml:space="preserve">Order by </w:t>
      </w:r>
      <w:proofErr w:type="gramStart"/>
      <w:r w:rsidRPr="00915E40">
        <w:rPr>
          <w:highlight w:val="yellow"/>
        </w:rPr>
        <w:t>Rand()</w:t>
      </w:r>
      <w:proofErr w:type="gramEnd"/>
    </w:p>
    <w:p w:rsidR="00D51A41" w:rsidRDefault="00D51A41" w:rsidP="00E03DA3">
      <w:r>
        <w:rPr>
          <w:noProof/>
        </w:rPr>
        <w:drawing>
          <wp:inline distT="0" distB="0" distL="0" distR="0" wp14:anchorId="3C90CD5C" wp14:editId="246C2015">
            <wp:extent cx="5274310" cy="4083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40" w:rsidRDefault="00915E40" w:rsidP="00E03DA3"/>
    <w:p w:rsidR="00915E40" w:rsidRDefault="00915E40" w:rsidP="00E03DA3">
      <w:r>
        <w:rPr>
          <w:rFonts w:hint="eastAsia"/>
        </w:rPr>
        <w:t>上面的查询，</w:t>
      </w:r>
      <w:r>
        <w:t>会导致</w:t>
      </w:r>
      <w:r>
        <w:rPr>
          <w:rFonts w:hint="eastAsia"/>
        </w:rPr>
        <w:t>每条记录都执行</w:t>
      </w:r>
      <w:r>
        <w:rPr>
          <w:rFonts w:hint="eastAsia"/>
        </w:rPr>
        <w:t>rand</w:t>
      </w:r>
      <w:r>
        <w:t>()</w:t>
      </w:r>
      <w:r>
        <w:rPr>
          <w:rFonts w:hint="eastAsia"/>
        </w:rPr>
        <w:t>，成本很高！</w:t>
      </w:r>
    </w:p>
    <w:p w:rsidR="00915E40" w:rsidRDefault="00915E40" w:rsidP="00E03DA3"/>
    <w:p w:rsidR="00915E40" w:rsidRDefault="00915E40" w:rsidP="00E03DA3">
      <w:r>
        <w:rPr>
          <w:rFonts w:hint="eastAsia"/>
        </w:rPr>
        <w:t>建议，</w:t>
      </w:r>
      <w:r>
        <w:t>通过</w:t>
      </w:r>
      <w:r>
        <w:rPr>
          <w:rFonts w:hint="eastAsia"/>
        </w:rPr>
        <w:t>某种运算，</w:t>
      </w:r>
      <w:r>
        <w:t>先</w:t>
      </w:r>
      <w:r>
        <w:rPr>
          <w:rFonts w:hint="eastAsia"/>
        </w:rPr>
        <w:t>确定的随机主键，</w:t>
      </w:r>
      <w:r>
        <w:t>从</w:t>
      </w:r>
      <w:r>
        <w:rPr>
          <w:rFonts w:hint="eastAsia"/>
        </w:rPr>
        <w:t>数据表中获取数据。</w:t>
      </w:r>
    </w:p>
    <w:p w:rsidR="00D51A41" w:rsidRDefault="00915E40" w:rsidP="00E03DA3">
      <w:r>
        <w:rPr>
          <w:rFonts w:hint="eastAsia"/>
        </w:rPr>
        <w:t>例如：先获取最小与最大的学生</w:t>
      </w:r>
      <w:r>
        <w:rPr>
          <w:rFonts w:hint="eastAsia"/>
        </w:rPr>
        <w:t>ID</w:t>
      </w:r>
      <w:r>
        <w:rPr>
          <w:rFonts w:hint="eastAsia"/>
        </w:rPr>
        <w:t>，随机</w:t>
      </w:r>
      <w:r>
        <w:rPr>
          <w:rFonts w:hint="eastAsia"/>
        </w:rPr>
        <w:t>10</w:t>
      </w:r>
      <w:r>
        <w:rPr>
          <w:rFonts w:hint="eastAsia"/>
        </w:rPr>
        <w:t>次找到需要的记录。</w:t>
      </w:r>
    </w:p>
    <w:p w:rsidR="008B4182" w:rsidRDefault="008B4182" w:rsidP="00E03DA3"/>
    <w:p w:rsidR="008B4182" w:rsidRDefault="008B4182" w:rsidP="00E03DA3"/>
    <w:p w:rsidR="008B4182" w:rsidRDefault="008B4182" w:rsidP="008B4182">
      <w:pPr>
        <w:pStyle w:val="1"/>
      </w:pPr>
      <w:r>
        <w:rPr>
          <w:rFonts w:hint="eastAsia"/>
        </w:rPr>
        <w:t>慢查询日志</w:t>
      </w:r>
    </w:p>
    <w:p w:rsidR="008B4182" w:rsidRDefault="008B4182" w:rsidP="008B4182">
      <w:r>
        <w:rPr>
          <w:rFonts w:hint="eastAsia"/>
        </w:rPr>
        <w:t>定位执行较慢的查询语句方案。</w:t>
      </w:r>
    </w:p>
    <w:p w:rsidR="008B4182" w:rsidRDefault="008B4182" w:rsidP="008B4182"/>
    <w:p w:rsidR="008B4182" w:rsidRDefault="008B4182" w:rsidP="008B4182">
      <w:r>
        <w:rPr>
          <w:noProof/>
        </w:rPr>
        <w:drawing>
          <wp:inline distT="0" distB="0" distL="0" distR="0" wp14:anchorId="6997F5D0" wp14:editId="6357E7FB">
            <wp:extent cx="5274310" cy="24155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82" w:rsidRDefault="008B4182" w:rsidP="008B4182">
      <w:proofErr w:type="spellStart"/>
      <w:r>
        <w:lastRenderedPageBreak/>
        <w:t>S</w:t>
      </w:r>
      <w:r>
        <w:rPr>
          <w:rFonts w:hint="eastAsia"/>
        </w:rPr>
        <w:t>low_query_log</w:t>
      </w:r>
      <w:proofErr w:type="spellEnd"/>
      <w:r>
        <w:rPr>
          <w:rFonts w:hint="eastAsia"/>
        </w:rPr>
        <w:t xml:space="preserve"> = 0|1</w:t>
      </w:r>
    </w:p>
    <w:p w:rsidR="008B4182" w:rsidRDefault="008B4182" w:rsidP="008B4182">
      <w:proofErr w:type="spellStart"/>
      <w:r>
        <w:t>Long_query_time</w:t>
      </w:r>
      <w:proofErr w:type="spellEnd"/>
      <w:r>
        <w:t xml:space="preserve"> = N </w:t>
      </w:r>
      <w:r>
        <w:rPr>
          <w:rFonts w:hint="eastAsia"/>
        </w:rPr>
        <w:t>超过该时间临界点，就为慢查询。</w:t>
      </w:r>
    </w:p>
    <w:p w:rsidR="00374C4F" w:rsidRDefault="00374C4F" w:rsidP="008B4182"/>
    <w:p w:rsidR="00374C4F" w:rsidRDefault="00374C4F" w:rsidP="008B4182">
      <w:r>
        <w:rPr>
          <w:rFonts w:hint="eastAsia"/>
        </w:rPr>
        <w:t>开启日志</w:t>
      </w:r>
    </w:p>
    <w:p w:rsidR="00374C4F" w:rsidRDefault="00374C4F" w:rsidP="008B4182">
      <w:r>
        <w:rPr>
          <w:noProof/>
        </w:rPr>
        <w:drawing>
          <wp:inline distT="0" distB="0" distL="0" distR="0" wp14:anchorId="044B5830" wp14:editId="7465E5DD">
            <wp:extent cx="5274310" cy="32359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4F" w:rsidRDefault="00374C4F" w:rsidP="008B4182"/>
    <w:p w:rsidR="00374C4F" w:rsidRDefault="00374C4F" w:rsidP="008B4182"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374C4F" w:rsidRDefault="00374C4F" w:rsidP="008B4182"/>
    <w:p w:rsidR="00374C4F" w:rsidRDefault="00374C4F" w:rsidP="008B4182">
      <w:r>
        <w:rPr>
          <w:rFonts w:hint="eastAsia"/>
        </w:rPr>
        <w:t>查看：</w:t>
      </w:r>
    </w:p>
    <w:p w:rsidR="00374C4F" w:rsidRPr="008B4182" w:rsidRDefault="00374C4F" w:rsidP="008B4182">
      <w:r>
        <w:rPr>
          <w:noProof/>
        </w:rPr>
        <w:drawing>
          <wp:inline distT="0" distB="0" distL="0" distR="0" wp14:anchorId="30629EF4" wp14:editId="628FCE6D">
            <wp:extent cx="5274310" cy="27666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C4F" w:rsidRPr="008B4182">
      <w:headerReference w:type="default" r:id="rId65"/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361" w:rsidRDefault="004C5361" w:rsidP="00E00BCA">
      <w:r>
        <w:separator/>
      </w:r>
    </w:p>
  </w:endnote>
  <w:endnote w:type="continuationSeparator" w:id="0">
    <w:p w:rsidR="004C5361" w:rsidRDefault="004C5361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162032" w:rsidRPr="00E00BCA" w:rsidRDefault="00162032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379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F379B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361" w:rsidRDefault="004C5361" w:rsidP="00E00BCA">
      <w:r>
        <w:separator/>
      </w:r>
    </w:p>
  </w:footnote>
  <w:footnote w:type="continuationSeparator" w:id="0">
    <w:p w:rsidR="004C5361" w:rsidRDefault="004C5361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032" w:rsidRDefault="00162032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 w:rsidR="002F379B">
      <w:rPr>
        <w:noProof/>
      </w:rPr>
      <w:t>2015/4/15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156567"/>
    <w:multiLevelType w:val="hybridMultilevel"/>
    <w:tmpl w:val="27DEFE06"/>
    <w:lvl w:ilvl="0" w:tplc="2BDCF44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7F2"/>
    <w:rsid w:val="00000BC1"/>
    <w:rsid w:val="000A751B"/>
    <w:rsid w:val="001200A9"/>
    <w:rsid w:val="00162032"/>
    <w:rsid w:val="001620BE"/>
    <w:rsid w:val="00165C36"/>
    <w:rsid w:val="00167972"/>
    <w:rsid w:val="0018332D"/>
    <w:rsid w:val="001A42C8"/>
    <w:rsid w:val="001E732A"/>
    <w:rsid w:val="002F379B"/>
    <w:rsid w:val="002F3B63"/>
    <w:rsid w:val="00374C4F"/>
    <w:rsid w:val="003C3374"/>
    <w:rsid w:val="003D16E7"/>
    <w:rsid w:val="003F00C1"/>
    <w:rsid w:val="0040643F"/>
    <w:rsid w:val="00426208"/>
    <w:rsid w:val="004C5361"/>
    <w:rsid w:val="004D3C8E"/>
    <w:rsid w:val="00503BED"/>
    <w:rsid w:val="005569D3"/>
    <w:rsid w:val="0058450E"/>
    <w:rsid w:val="005B0097"/>
    <w:rsid w:val="00624777"/>
    <w:rsid w:val="00671259"/>
    <w:rsid w:val="006A0C37"/>
    <w:rsid w:val="006D0FFF"/>
    <w:rsid w:val="0070478B"/>
    <w:rsid w:val="00710450"/>
    <w:rsid w:val="00722AFE"/>
    <w:rsid w:val="007404E9"/>
    <w:rsid w:val="0082068A"/>
    <w:rsid w:val="00842A7F"/>
    <w:rsid w:val="008819B8"/>
    <w:rsid w:val="008B4182"/>
    <w:rsid w:val="008E3BAE"/>
    <w:rsid w:val="00915E40"/>
    <w:rsid w:val="009320F9"/>
    <w:rsid w:val="009446F5"/>
    <w:rsid w:val="009713B6"/>
    <w:rsid w:val="00982AEA"/>
    <w:rsid w:val="009E476F"/>
    <w:rsid w:val="009F50CC"/>
    <w:rsid w:val="00A32E67"/>
    <w:rsid w:val="00A6091A"/>
    <w:rsid w:val="00A70A29"/>
    <w:rsid w:val="00A74073"/>
    <w:rsid w:val="00AA2C24"/>
    <w:rsid w:val="00AD1243"/>
    <w:rsid w:val="00AD6BB6"/>
    <w:rsid w:val="00AE5E0B"/>
    <w:rsid w:val="00BF0CC0"/>
    <w:rsid w:val="00C15418"/>
    <w:rsid w:val="00C233DC"/>
    <w:rsid w:val="00C9592A"/>
    <w:rsid w:val="00CC7A03"/>
    <w:rsid w:val="00CE65EB"/>
    <w:rsid w:val="00D00EC7"/>
    <w:rsid w:val="00D107F2"/>
    <w:rsid w:val="00D11D6D"/>
    <w:rsid w:val="00D31B7E"/>
    <w:rsid w:val="00D51A41"/>
    <w:rsid w:val="00D64A6F"/>
    <w:rsid w:val="00D70C0D"/>
    <w:rsid w:val="00E00BCA"/>
    <w:rsid w:val="00E03DA3"/>
    <w:rsid w:val="00E139E2"/>
    <w:rsid w:val="00E363F4"/>
    <w:rsid w:val="00E40E1E"/>
    <w:rsid w:val="00E41D2E"/>
    <w:rsid w:val="00F00C8F"/>
    <w:rsid w:val="00F221BC"/>
    <w:rsid w:val="00F23FC2"/>
    <w:rsid w:val="00F43FF0"/>
    <w:rsid w:val="00F5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88D409-CD9B-42B7-BFA0-4E82B15ED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00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0C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4A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03D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200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0C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64A6F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24777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E03DA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A32E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emf"/><Relationship Id="rId34" Type="http://schemas.openxmlformats.org/officeDocument/2006/relationships/package" Target="embeddings/Microsoft_Visio___5.vsdx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emf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__4.vsdx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emf"/><Relationship Id="rId58" Type="http://schemas.openxmlformats.org/officeDocument/2006/relationships/package" Target="embeddings/Microsoft_Visio___8.vsdx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12.emf"/><Relationship Id="rId14" Type="http://schemas.openxmlformats.org/officeDocument/2006/relationships/image" Target="media/image8.png"/><Relationship Id="rId22" Type="http://schemas.openxmlformats.org/officeDocument/2006/relationships/package" Target="embeddings/Microsoft_Visio___3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package" Target="embeddings/Microsoft_Visio___7.vsdx"/><Relationship Id="rId64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emf"/><Relationship Id="rId67" Type="http://schemas.openxmlformats.org/officeDocument/2006/relationships/fontTable" Target="fontTable.xml"/><Relationship Id="rId20" Type="http://schemas.openxmlformats.org/officeDocument/2006/relationships/package" Target="embeddings/Microsoft_Visio___2.vsdx"/><Relationship Id="rId41" Type="http://schemas.openxmlformats.org/officeDocument/2006/relationships/image" Target="media/image30.png"/><Relationship Id="rId54" Type="http://schemas.openxmlformats.org/officeDocument/2006/relationships/package" Target="embeddings/Microsoft_Visio___6.vsdx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emf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package" Target="embeddings/Microsoft_Visio___9.vsdx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__1.vsdx"/><Relationship Id="rId3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533</TotalTime>
  <Pages>23</Pages>
  <Words>609</Words>
  <Characters>3473</Characters>
  <Application>Microsoft Office Word</Application>
  <DocSecurity>0</DocSecurity>
  <Lines>28</Lines>
  <Paragraphs>8</Paragraphs>
  <ScaleCrop>false</ScaleCrop>
  <Company>Microsoft</Company>
  <LinksUpToDate>false</LinksUpToDate>
  <CharactersWithSpaces>4074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57</cp:revision>
  <dcterms:created xsi:type="dcterms:W3CDTF">2015-04-13T01:40:00Z</dcterms:created>
  <dcterms:modified xsi:type="dcterms:W3CDTF">2015-04-15T01:16:00Z</dcterms:modified>
</cp:coreProperties>
</file>